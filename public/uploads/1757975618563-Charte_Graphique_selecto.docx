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3BA9E" w14:textId="7CBC5E82" w:rsidR="00EF7CC9" w:rsidRDefault="00EF7CC9" w:rsidP="006C0311">
      <w:pPr>
        <w:pStyle w:val="Sansinterligne"/>
        <w:bidi/>
        <w:spacing w:line="276" w:lineRule="auto"/>
        <w:jc w:val="right"/>
      </w:pPr>
    </w:p>
    <w:p w14:paraId="61D92AA6" w14:textId="78D3BBFC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0"/>
        <w:rPr>
          <w:b/>
          <w:bCs/>
          <w:kern w:val="36"/>
          <w:sz w:val="48"/>
          <w:szCs w:val="48"/>
        </w:rPr>
      </w:pPr>
      <w:r w:rsidRPr="006C0311">
        <w:rPr>
          <w:b/>
          <w:bCs/>
          <w:kern w:val="36"/>
          <w:sz w:val="48"/>
          <w:szCs w:val="48"/>
        </w:rPr>
        <w:t xml:space="preserve">Charte Graphique – </w:t>
      </w:r>
      <w:proofErr w:type="spellStart"/>
      <w:r w:rsidRPr="006C0311">
        <w:rPr>
          <w:b/>
          <w:bCs/>
          <w:kern w:val="36"/>
          <w:sz w:val="48"/>
          <w:szCs w:val="48"/>
        </w:rPr>
        <w:t>Selecto</w:t>
      </w:r>
      <w:proofErr w:type="spellEnd"/>
      <w:r w:rsidRPr="006C0311">
        <w:rPr>
          <w:b/>
          <w:bCs/>
          <w:kern w:val="36"/>
          <w:sz w:val="48"/>
          <w:szCs w:val="48"/>
        </w:rPr>
        <w:t xml:space="preserve"> </w:t>
      </w:r>
      <w:proofErr w:type="spellStart"/>
      <w:r w:rsidRPr="006C0311">
        <w:rPr>
          <w:b/>
          <w:bCs/>
          <w:kern w:val="36"/>
          <w:sz w:val="48"/>
          <w:szCs w:val="48"/>
        </w:rPr>
        <w:t>Market</w:t>
      </w:r>
      <w:proofErr w:type="spellEnd"/>
    </w:p>
    <w:p w14:paraId="6345FAB8" w14:textId="14DF9124" w:rsidR="006C0311" w:rsidRPr="006C0311" w:rsidRDefault="006C0311" w:rsidP="006C0311">
      <w:pPr>
        <w:bidi/>
        <w:spacing w:line="276" w:lineRule="auto"/>
        <w:jc w:val="right"/>
      </w:pPr>
    </w:p>
    <w:p w14:paraId="0EB04B93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1. Présentation de la Marque</w:t>
      </w:r>
    </w:p>
    <w:p w14:paraId="1C4FFB01" w14:textId="77777777" w:rsidR="006C0311" w:rsidRPr="006C0311" w:rsidRDefault="006C0311" w:rsidP="00EB0182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Nom :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proofErr w:type="spellStart"/>
      <w:r w:rsidRPr="006C0311">
        <w:t>Market</w:t>
      </w:r>
      <w:proofErr w:type="spellEnd"/>
    </w:p>
    <w:p w14:paraId="435D1C78" w14:textId="77777777" w:rsidR="006C0311" w:rsidRPr="006C0311" w:rsidRDefault="006C0311" w:rsidP="00EB0182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Secteur :</w:t>
      </w:r>
      <w:r w:rsidRPr="006C0311">
        <w:t xml:space="preserve"> Supermarché &amp; </w:t>
      </w:r>
      <w:proofErr w:type="spellStart"/>
      <w:r w:rsidRPr="006C0311">
        <w:t>Retail</w:t>
      </w:r>
      <w:proofErr w:type="spellEnd"/>
      <w:r w:rsidRPr="006C0311">
        <w:t xml:space="preserve"> (Vente au détail et en gros)</w:t>
      </w:r>
    </w:p>
    <w:p w14:paraId="661A0FE4" w14:textId="094ECBA1" w:rsidR="006C0311" w:rsidRPr="006C0311" w:rsidRDefault="006C0311" w:rsidP="00EB0182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Positionnement :</w:t>
      </w:r>
      <w:r w:rsidRPr="006C0311">
        <w:t xml:space="preserve"> Accessible, moderne</w:t>
      </w:r>
      <w:r w:rsidR="00EB0182">
        <w:t xml:space="preserve">  </w:t>
      </w:r>
      <w:r w:rsidRPr="006C0311">
        <w:rPr>
          <w:rtl/>
        </w:rPr>
        <w:t>، موثوق، قريب من المجتمع</w:t>
      </w:r>
      <w:r w:rsidR="00EB0182">
        <w:t xml:space="preserve"> </w:t>
      </w:r>
      <w:r w:rsidRPr="006C0311">
        <w:t>.</w:t>
      </w:r>
    </w:p>
    <w:p w14:paraId="10E0980A" w14:textId="1C8F3A18" w:rsidR="006C0311" w:rsidRPr="006C0311" w:rsidRDefault="006C0311" w:rsidP="00EB0182">
      <w:pPr>
        <w:numPr>
          <w:ilvl w:val="0"/>
          <w:numId w:val="1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Promesse :</w:t>
      </w:r>
      <w:r w:rsidRPr="006C0311">
        <w:t xml:space="preserve"> "La qualité au meilleur prix, avec confiance et proximité."</w:t>
      </w:r>
    </w:p>
    <w:p w14:paraId="133574ED" w14:textId="559903B4" w:rsidR="006C0311" w:rsidRPr="006C0311" w:rsidRDefault="006C0311" w:rsidP="006C0311">
      <w:pPr>
        <w:bidi/>
        <w:spacing w:line="276" w:lineRule="auto"/>
        <w:jc w:val="right"/>
      </w:pPr>
    </w:p>
    <w:p w14:paraId="04D371E8" w14:textId="45EB18F1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2. Logo</w:t>
      </w:r>
    </w:p>
    <w:p w14:paraId="3EC58189" w14:textId="79E31685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2.1 Version Principale</w:t>
      </w:r>
    </w:p>
    <w:p w14:paraId="3A073DB6" w14:textId="4A1DABBF" w:rsidR="006C0311" w:rsidRPr="006C0311" w:rsidRDefault="006C0311" w:rsidP="006C0311">
      <w:pPr>
        <w:numPr>
          <w:ilvl w:val="0"/>
          <w:numId w:val="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r w:rsidRPr="006C0311">
        <w:rPr>
          <w:rtl/>
        </w:rPr>
        <w:t>بخط عصري</w:t>
      </w:r>
      <w:r w:rsidRPr="006C0311">
        <w:t xml:space="preserve"> sans-</w:t>
      </w:r>
      <w:proofErr w:type="spellStart"/>
      <w:r w:rsidRPr="006C0311">
        <w:t>serif</w:t>
      </w:r>
      <w:proofErr w:type="spellEnd"/>
      <w:r w:rsidRPr="006C0311">
        <w:t xml:space="preserve"> </w:t>
      </w:r>
      <w:r w:rsidRPr="006C0311">
        <w:rPr>
          <w:rtl/>
        </w:rPr>
        <w:t>مع رمزية سلة التسوق أو موجة لوجستية</w:t>
      </w:r>
      <w:r w:rsidRPr="006C0311">
        <w:t>.</w:t>
      </w:r>
    </w:p>
    <w:p w14:paraId="42D739E5" w14:textId="77777777" w:rsidR="006C0311" w:rsidRPr="006C0311" w:rsidRDefault="006C0311" w:rsidP="006C0311">
      <w:pPr>
        <w:numPr>
          <w:ilvl w:val="0"/>
          <w:numId w:val="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ألوان الشعار</w:t>
      </w:r>
      <w:r w:rsidRPr="006C0311">
        <w:t>:</w:t>
      </w:r>
    </w:p>
    <w:p w14:paraId="55D4EAAB" w14:textId="631A2957" w:rsidR="006C0311" w:rsidRPr="006C0311" w:rsidRDefault="006C0311" w:rsidP="006C0311">
      <w:pPr>
        <w:numPr>
          <w:ilvl w:val="0"/>
          <w:numId w:val="2"/>
        </w:numPr>
        <w:spacing w:before="100" w:beforeAutospacing="1" w:after="100" w:afterAutospacing="1" w:line="276" w:lineRule="auto"/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D2C8CC3" wp14:editId="030BEA58">
            <wp:simplePos x="0" y="0"/>
            <wp:positionH relativeFrom="column">
              <wp:posOffset>3515360</wp:posOffset>
            </wp:positionH>
            <wp:positionV relativeFrom="paragraph">
              <wp:posOffset>69850</wp:posOffset>
            </wp:positionV>
            <wp:extent cx="2830830" cy="1249045"/>
            <wp:effectExtent l="0" t="0" r="1270" b="0"/>
            <wp:wrapSquare wrapText="bothSides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C0311">
        <w:rPr>
          <w:b/>
          <w:bCs/>
        </w:rPr>
        <w:t>Rouge vif (#E30613)</w:t>
      </w:r>
      <w:r w:rsidRPr="006C0311">
        <w:t xml:space="preserve"> : </w:t>
      </w:r>
      <w:r w:rsidRPr="006C0311">
        <w:rPr>
          <w:rtl/>
        </w:rPr>
        <w:t>يرمز للطاقة والثقة</w:t>
      </w:r>
      <w:r w:rsidRPr="006C0311">
        <w:t>.</w:t>
      </w:r>
    </w:p>
    <w:p w14:paraId="643B9236" w14:textId="7E56CD98" w:rsidR="006C0311" w:rsidRPr="006C0311" w:rsidRDefault="006C0311" w:rsidP="006C0311">
      <w:pPr>
        <w:numPr>
          <w:ilvl w:val="0"/>
          <w:numId w:val="2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Gris foncé (#2E2E2E)</w:t>
      </w:r>
      <w:r w:rsidRPr="006C0311">
        <w:t xml:space="preserve"> : </w:t>
      </w:r>
      <w:r w:rsidRPr="006C0311">
        <w:rPr>
          <w:rtl/>
        </w:rPr>
        <w:t>يرمز للحداثة والمهنية</w:t>
      </w:r>
      <w:r w:rsidRPr="006C0311">
        <w:t>.</w:t>
      </w:r>
    </w:p>
    <w:p w14:paraId="5C6517A1" w14:textId="77777777" w:rsidR="006C0311" w:rsidRPr="006C0311" w:rsidRDefault="006C0311" w:rsidP="006C0311">
      <w:pPr>
        <w:numPr>
          <w:ilvl w:val="0"/>
          <w:numId w:val="2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Jaune (#FFD700)</w:t>
      </w:r>
      <w:r w:rsidRPr="006C0311">
        <w:t xml:space="preserve"> : </w:t>
      </w:r>
      <w:r w:rsidRPr="006C0311">
        <w:rPr>
          <w:rtl/>
        </w:rPr>
        <w:t>يرمز للدفء والأسعار الجيدة</w:t>
      </w:r>
      <w:r w:rsidRPr="006C0311">
        <w:t>.</w:t>
      </w:r>
    </w:p>
    <w:p w14:paraId="2D48588D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2.2 Versions Secondaires</w:t>
      </w:r>
    </w:p>
    <w:p w14:paraId="4B79E3A0" w14:textId="77777777" w:rsidR="006C0311" w:rsidRPr="006C0311" w:rsidRDefault="006C0311" w:rsidP="006C0311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6C0311">
        <w:t>Logo en monochrome (noir / blanc).</w:t>
      </w:r>
    </w:p>
    <w:p w14:paraId="1E1E5921" w14:textId="77777777" w:rsidR="006C0311" w:rsidRPr="006C0311" w:rsidRDefault="006C0311" w:rsidP="006C0311">
      <w:pPr>
        <w:numPr>
          <w:ilvl w:val="0"/>
          <w:numId w:val="3"/>
        </w:numPr>
        <w:spacing w:before="100" w:beforeAutospacing="1" w:after="100" w:afterAutospacing="1" w:line="276" w:lineRule="auto"/>
      </w:pPr>
      <w:r w:rsidRPr="006C0311">
        <w:t>Logo avec fond coloré (rouge ou gris).</w:t>
      </w:r>
    </w:p>
    <w:p w14:paraId="0D4DFEF7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2.3 Zone de Protection</w:t>
      </w:r>
    </w:p>
    <w:p w14:paraId="043AF126" w14:textId="2EE68A80" w:rsidR="006C0311" w:rsidRPr="006C0311" w:rsidRDefault="006C0311" w:rsidP="006C0311">
      <w:pPr>
        <w:numPr>
          <w:ilvl w:val="0"/>
          <w:numId w:val="4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ترك مسافة بيضاء تعادل ارتفاع </w:t>
      </w:r>
      <w:proofErr w:type="gramStart"/>
      <w:r w:rsidRPr="006C0311">
        <w:rPr>
          <w:rtl/>
        </w:rPr>
        <w:t xml:space="preserve">حرف </w:t>
      </w:r>
      <w:r w:rsidR="00EB0182">
        <w:t xml:space="preserve"> </w:t>
      </w:r>
      <w:r w:rsidRPr="006C0311">
        <w:rPr>
          <w:b/>
          <w:bCs/>
        </w:rPr>
        <w:t>S</w:t>
      </w:r>
      <w:proofErr w:type="gramEnd"/>
      <w:r w:rsidRPr="006C0311">
        <w:t xml:space="preserve"> </w:t>
      </w:r>
      <w:r w:rsidRPr="006C0311">
        <w:rPr>
          <w:rtl/>
        </w:rPr>
        <w:t>حول الشعار</w:t>
      </w:r>
      <w:r w:rsidRPr="006C0311">
        <w:t>.</w:t>
      </w:r>
    </w:p>
    <w:p w14:paraId="4E57E417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3. Couleurs Officielles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649"/>
        <w:gridCol w:w="1330"/>
        <w:gridCol w:w="2077"/>
        <w:gridCol w:w="1910"/>
      </w:tblGrid>
      <w:tr w:rsidR="006C0311" w:rsidRPr="006C0311" w14:paraId="498E8D22" w14:textId="77777777" w:rsidTr="006C0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624FE" w14:textId="77777777" w:rsidR="006C0311" w:rsidRPr="006C0311" w:rsidRDefault="006C0311" w:rsidP="006C0311">
            <w:pPr>
              <w:bidi/>
              <w:spacing w:line="276" w:lineRule="auto"/>
              <w:jc w:val="right"/>
            </w:pPr>
            <w:r w:rsidRPr="006C0311">
              <w:t>Couleur</w:t>
            </w:r>
          </w:p>
        </w:tc>
        <w:tc>
          <w:tcPr>
            <w:tcW w:w="0" w:type="auto"/>
            <w:hideMark/>
          </w:tcPr>
          <w:p w14:paraId="5E55E78F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Code HEX</w:t>
            </w:r>
          </w:p>
        </w:tc>
        <w:tc>
          <w:tcPr>
            <w:tcW w:w="0" w:type="auto"/>
            <w:hideMark/>
          </w:tcPr>
          <w:p w14:paraId="20A13723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CMJN</w:t>
            </w:r>
          </w:p>
        </w:tc>
        <w:tc>
          <w:tcPr>
            <w:tcW w:w="0" w:type="auto"/>
            <w:hideMark/>
          </w:tcPr>
          <w:p w14:paraId="63CCF98D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RVB</w:t>
            </w:r>
          </w:p>
        </w:tc>
      </w:tr>
      <w:tr w:rsidR="006C0311" w:rsidRPr="006C0311" w14:paraId="74A94567" w14:textId="77777777" w:rsidTr="006C0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9354D" w14:textId="77777777" w:rsidR="006C0311" w:rsidRPr="006C0311" w:rsidRDefault="006C0311" w:rsidP="006C0311">
            <w:pPr>
              <w:bidi/>
              <w:spacing w:line="276" w:lineRule="auto"/>
              <w:jc w:val="right"/>
            </w:pPr>
            <w:r w:rsidRPr="006C0311">
              <w:t xml:space="preserve">Rouge </w:t>
            </w:r>
            <w:proofErr w:type="spellStart"/>
            <w:r w:rsidRPr="006C0311">
              <w:t>Selecto</w:t>
            </w:r>
            <w:proofErr w:type="spellEnd"/>
          </w:p>
        </w:tc>
        <w:tc>
          <w:tcPr>
            <w:tcW w:w="0" w:type="auto"/>
            <w:hideMark/>
          </w:tcPr>
          <w:p w14:paraId="4E0ED703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311">
              <w:t>#E30613</w:t>
            </w:r>
          </w:p>
        </w:tc>
        <w:tc>
          <w:tcPr>
            <w:tcW w:w="0" w:type="auto"/>
            <w:hideMark/>
          </w:tcPr>
          <w:p w14:paraId="2A5B7AAA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311">
              <w:t>C0 M100 Y100 K0</w:t>
            </w:r>
          </w:p>
        </w:tc>
        <w:tc>
          <w:tcPr>
            <w:tcW w:w="0" w:type="auto"/>
            <w:hideMark/>
          </w:tcPr>
          <w:p w14:paraId="127D86CE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311">
              <w:t>R227 G6 B19</w:t>
            </w:r>
          </w:p>
        </w:tc>
      </w:tr>
      <w:tr w:rsidR="006C0311" w:rsidRPr="006C0311" w14:paraId="7169A52F" w14:textId="77777777" w:rsidTr="006C0311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885F1" w14:textId="77777777" w:rsidR="006C0311" w:rsidRPr="006C0311" w:rsidRDefault="006C0311" w:rsidP="006C0311">
            <w:pPr>
              <w:bidi/>
              <w:spacing w:line="276" w:lineRule="auto"/>
              <w:jc w:val="right"/>
            </w:pPr>
            <w:r w:rsidRPr="006C0311">
              <w:t>Gris Foncé</w:t>
            </w:r>
          </w:p>
        </w:tc>
        <w:tc>
          <w:tcPr>
            <w:tcW w:w="0" w:type="auto"/>
            <w:hideMark/>
          </w:tcPr>
          <w:p w14:paraId="39973C67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#2E2E2E</w:t>
            </w:r>
          </w:p>
        </w:tc>
        <w:tc>
          <w:tcPr>
            <w:tcW w:w="0" w:type="auto"/>
            <w:hideMark/>
          </w:tcPr>
          <w:p w14:paraId="79F50AB0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C0 M0 Y0 K85</w:t>
            </w:r>
          </w:p>
        </w:tc>
        <w:tc>
          <w:tcPr>
            <w:tcW w:w="0" w:type="auto"/>
            <w:hideMark/>
          </w:tcPr>
          <w:p w14:paraId="48A808E2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R46 G46 B46</w:t>
            </w:r>
          </w:p>
        </w:tc>
      </w:tr>
      <w:tr w:rsidR="006C0311" w:rsidRPr="006C0311" w14:paraId="0EA4B876" w14:textId="77777777" w:rsidTr="006C03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F2E92B" w14:textId="77777777" w:rsidR="006C0311" w:rsidRPr="006C0311" w:rsidRDefault="006C0311" w:rsidP="006C0311">
            <w:pPr>
              <w:bidi/>
              <w:spacing w:line="276" w:lineRule="auto"/>
              <w:jc w:val="right"/>
            </w:pPr>
            <w:r w:rsidRPr="006C0311">
              <w:t>Jaune</w:t>
            </w:r>
          </w:p>
        </w:tc>
        <w:tc>
          <w:tcPr>
            <w:tcW w:w="0" w:type="auto"/>
            <w:hideMark/>
          </w:tcPr>
          <w:p w14:paraId="0DE80272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311">
              <w:t>#FFD700</w:t>
            </w:r>
          </w:p>
        </w:tc>
        <w:tc>
          <w:tcPr>
            <w:tcW w:w="0" w:type="auto"/>
            <w:hideMark/>
          </w:tcPr>
          <w:p w14:paraId="18B29194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311">
              <w:t>C0 M10 Y100 K0</w:t>
            </w:r>
          </w:p>
        </w:tc>
        <w:tc>
          <w:tcPr>
            <w:tcW w:w="0" w:type="auto"/>
            <w:hideMark/>
          </w:tcPr>
          <w:p w14:paraId="15879D28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0311">
              <w:t>R255 G215 B0</w:t>
            </w:r>
          </w:p>
        </w:tc>
      </w:tr>
      <w:tr w:rsidR="006C0311" w:rsidRPr="006C0311" w14:paraId="64F9AB09" w14:textId="77777777" w:rsidTr="006C0311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551CB" w14:textId="77777777" w:rsidR="006C0311" w:rsidRPr="006C0311" w:rsidRDefault="006C0311" w:rsidP="006C0311">
            <w:pPr>
              <w:bidi/>
              <w:spacing w:line="276" w:lineRule="auto"/>
              <w:jc w:val="right"/>
            </w:pPr>
            <w:r w:rsidRPr="006C0311">
              <w:t>Blanc</w:t>
            </w:r>
          </w:p>
        </w:tc>
        <w:tc>
          <w:tcPr>
            <w:tcW w:w="0" w:type="auto"/>
            <w:hideMark/>
          </w:tcPr>
          <w:p w14:paraId="5E5FCB29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#FFFFFF</w:t>
            </w:r>
          </w:p>
        </w:tc>
        <w:tc>
          <w:tcPr>
            <w:tcW w:w="0" w:type="auto"/>
            <w:hideMark/>
          </w:tcPr>
          <w:p w14:paraId="1C01CBBF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C0 M0 Y0 K0</w:t>
            </w:r>
          </w:p>
        </w:tc>
        <w:tc>
          <w:tcPr>
            <w:tcW w:w="0" w:type="auto"/>
            <w:hideMark/>
          </w:tcPr>
          <w:p w14:paraId="0BF22ECA" w14:textId="77777777" w:rsidR="006C0311" w:rsidRPr="006C0311" w:rsidRDefault="006C0311" w:rsidP="006C0311">
            <w:pPr>
              <w:bidi/>
              <w:spacing w:line="276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0311">
              <w:t>R255 G255 B255</w:t>
            </w:r>
          </w:p>
        </w:tc>
      </w:tr>
    </w:tbl>
    <w:p w14:paraId="59236630" w14:textId="04CCEE5D" w:rsidR="006C0311" w:rsidRPr="006C0311" w:rsidRDefault="006C0311" w:rsidP="006C0311">
      <w:pPr>
        <w:bidi/>
        <w:spacing w:line="276" w:lineRule="auto"/>
        <w:jc w:val="right"/>
      </w:pPr>
    </w:p>
    <w:p w14:paraId="3E142B2F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4. Typographie</w:t>
      </w:r>
    </w:p>
    <w:p w14:paraId="26C98B8F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4.1 Police Titres</w:t>
      </w:r>
    </w:p>
    <w:p w14:paraId="1CFBAC7E" w14:textId="77777777" w:rsidR="006C0311" w:rsidRPr="006C0311" w:rsidRDefault="006C0311" w:rsidP="00EB0182">
      <w:pPr>
        <w:numPr>
          <w:ilvl w:val="0"/>
          <w:numId w:val="5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Montserrat Bold</w:t>
      </w:r>
      <w:r w:rsidRPr="006C0311">
        <w:t xml:space="preserve"> (modern, impactant).</w:t>
      </w:r>
    </w:p>
    <w:p w14:paraId="7E151272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4.2 Police Texte</w:t>
      </w:r>
    </w:p>
    <w:p w14:paraId="097193DB" w14:textId="77777777" w:rsidR="006C0311" w:rsidRPr="006C0311" w:rsidRDefault="006C0311" w:rsidP="00EB0182">
      <w:pPr>
        <w:numPr>
          <w:ilvl w:val="0"/>
          <w:numId w:val="6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Open Sans Regular</w:t>
      </w:r>
      <w:r w:rsidRPr="006C0311">
        <w:t xml:space="preserve"> (lisible, neutre, adaptée au digital et </w:t>
      </w:r>
      <w:proofErr w:type="spellStart"/>
      <w:r w:rsidRPr="006C0311">
        <w:t>print</w:t>
      </w:r>
      <w:proofErr w:type="spellEnd"/>
      <w:r w:rsidRPr="006C0311">
        <w:t>).</w:t>
      </w:r>
    </w:p>
    <w:p w14:paraId="6541F686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4.3 Hiérarchie Typographique</w:t>
      </w:r>
    </w:p>
    <w:p w14:paraId="2E9B54D6" w14:textId="77777777" w:rsidR="006C0311" w:rsidRPr="006C0311" w:rsidRDefault="006C0311" w:rsidP="00EB0182">
      <w:pPr>
        <w:numPr>
          <w:ilvl w:val="0"/>
          <w:numId w:val="7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Titres H1 :</w:t>
      </w:r>
      <w:r w:rsidRPr="006C0311">
        <w:t xml:space="preserve"> Montserrat Bold, 28 pt</w:t>
      </w:r>
    </w:p>
    <w:p w14:paraId="18126DA3" w14:textId="77777777" w:rsidR="006C0311" w:rsidRPr="006C0311" w:rsidRDefault="006C0311" w:rsidP="00EB0182">
      <w:pPr>
        <w:numPr>
          <w:ilvl w:val="0"/>
          <w:numId w:val="7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Sous-titres H2 :</w:t>
      </w:r>
      <w:r w:rsidRPr="006C0311">
        <w:t xml:space="preserve"> Montserrat Semi-Bold, 20 pt</w:t>
      </w:r>
    </w:p>
    <w:p w14:paraId="1604BC2B" w14:textId="77777777" w:rsidR="006C0311" w:rsidRPr="006C0311" w:rsidRDefault="006C0311" w:rsidP="00EB0182">
      <w:pPr>
        <w:numPr>
          <w:ilvl w:val="0"/>
          <w:numId w:val="7"/>
        </w:numPr>
        <w:spacing w:before="100" w:beforeAutospacing="1" w:after="100" w:afterAutospacing="1" w:line="276" w:lineRule="auto"/>
      </w:pPr>
      <w:r w:rsidRPr="006C0311">
        <w:rPr>
          <w:b/>
          <w:bCs/>
        </w:rPr>
        <w:t>Texte courant :</w:t>
      </w:r>
      <w:r w:rsidRPr="006C0311">
        <w:t xml:space="preserve"> Open Sans Regular, 12–14 pt</w:t>
      </w:r>
    </w:p>
    <w:p w14:paraId="4EB368B4" w14:textId="44E115D0" w:rsidR="006C0311" w:rsidRPr="006C0311" w:rsidRDefault="006C0311" w:rsidP="006C0311">
      <w:pPr>
        <w:bidi/>
        <w:spacing w:line="276" w:lineRule="auto"/>
        <w:jc w:val="right"/>
      </w:pPr>
    </w:p>
    <w:p w14:paraId="53C4AC3D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5. Iconographie &amp; Illustrations</w:t>
      </w:r>
    </w:p>
    <w:p w14:paraId="3B107AC0" w14:textId="77777777" w:rsidR="006C0311" w:rsidRPr="006C0311" w:rsidRDefault="006C0311" w:rsidP="00EB0182">
      <w:pPr>
        <w:numPr>
          <w:ilvl w:val="0"/>
          <w:numId w:val="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أيقونات مبسطة</w:t>
      </w:r>
      <w:r w:rsidRPr="006C0311">
        <w:t xml:space="preserve"> flat design (</w:t>
      </w:r>
      <w:r w:rsidRPr="006C0311">
        <w:rPr>
          <w:rtl/>
        </w:rPr>
        <w:t>أطعمة، سلة، خدمة توصيل</w:t>
      </w:r>
      <w:r w:rsidRPr="006C0311">
        <w:t>).</w:t>
      </w:r>
    </w:p>
    <w:p w14:paraId="0241E262" w14:textId="77777777" w:rsidR="006C0311" w:rsidRPr="006C0311" w:rsidRDefault="006C0311" w:rsidP="00EB0182">
      <w:pPr>
        <w:numPr>
          <w:ilvl w:val="0"/>
          <w:numId w:val="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صور فوتوغرافية عالية الجودة تعكس</w:t>
      </w:r>
      <w:r w:rsidRPr="006C0311">
        <w:t>:</w:t>
      </w:r>
    </w:p>
    <w:p w14:paraId="349679C8" w14:textId="77777777" w:rsidR="006C0311" w:rsidRPr="006C0311" w:rsidRDefault="006C0311" w:rsidP="00EB0182">
      <w:pPr>
        <w:numPr>
          <w:ilvl w:val="1"/>
          <w:numId w:val="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المنتجات الطازجة (خضار، لحوم، أسماك</w:t>
      </w:r>
      <w:r w:rsidRPr="006C0311">
        <w:t>).</w:t>
      </w:r>
    </w:p>
    <w:p w14:paraId="0BCABFA2" w14:textId="77777777" w:rsidR="006C0311" w:rsidRPr="006C0311" w:rsidRDefault="006C0311" w:rsidP="00EB0182">
      <w:pPr>
        <w:numPr>
          <w:ilvl w:val="1"/>
          <w:numId w:val="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الأسرة المغربية</w:t>
      </w:r>
      <w:r w:rsidRPr="006C0311">
        <w:t>.</w:t>
      </w:r>
    </w:p>
    <w:p w14:paraId="7C266963" w14:textId="77777777" w:rsidR="006C0311" w:rsidRPr="006C0311" w:rsidRDefault="006C0311" w:rsidP="00EB0182">
      <w:pPr>
        <w:numPr>
          <w:ilvl w:val="1"/>
          <w:numId w:val="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مشهد التسوق العصري</w:t>
      </w:r>
      <w:r w:rsidRPr="006C0311">
        <w:t>.</w:t>
      </w:r>
    </w:p>
    <w:p w14:paraId="68A5FC5D" w14:textId="0A0EB6F7" w:rsidR="006C0311" w:rsidRPr="006C0311" w:rsidRDefault="006C0311" w:rsidP="006C0311">
      <w:pPr>
        <w:bidi/>
        <w:spacing w:line="276" w:lineRule="auto"/>
        <w:jc w:val="right"/>
      </w:pPr>
    </w:p>
    <w:p w14:paraId="42CF704C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6. Supports de Communication</w:t>
      </w:r>
    </w:p>
    <w:p w14:paraId="2B13FEC2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6.1 Papeterie</w:t>
      </w:r>
    </w:p>
    <w:p w14:paraId="39212893" w14:textId="77777777" w:rsidR="006C0311" w:rsidRPr="006C0311" w:rsidRDefault="006C0311" w:rsidP="00EB0182">
      <w:pPr>
        <w:numPr>
          <w:ilvl w:val="0"/>
          <w:numId w:val="9"/>
        </w:numPr>
        <w:spacing w:before="100" w:beforeAutospacing="1" w:after="100" w:afterAutospacing="1" w:line="276" w:lineRule="auto"/>
      </w:pPr>
      <w:r w:rsidRPr="006C0311">
        <w:t>Carte de visite (Recto logo, Verso coordonnées).</w:t>
      </w:r>
    </w:p>
    <w:p w14:paraId="481E6FE9" w14:textId="77777777" w:rsidR="006C0311" w:rsidRPr="006C0311" w:rsidRDefault="006C0311" w:rsidP="00EB0182">
      <w:pPr>
        <w:numPr>
          <w:ilvl w:val="0"/>
          <w:numId w:val="9"/>
        </w:numPr>
        <w:spacing w:before="100" w:beforeAutospacing="1" w:after="100" w:afterAutospacing="1" w:line="276" w:lineRule="auto"/>
      </w:pPr>
      <w:r w:rsidRPr="006C0311">
        <w:t>En-tête papier (Logo + couleurs institutionnelles).</w:t>
      </w:r>
    </w:p>
    <w:p w14:paraId="52B815AF" w14:textId="77777777" w:rsidR="006C0311" w:rsidRPr="006C0311" w:rsidRDefault="006C0311" w:rsidP="00EB0182">
      <w:pPr>
        <w:numPr>
          <w:ilvl w:val="0"/>
          <w:numId w:val="9"/>
        </w:numPr>
        <w:spacing w:before="100" w:beforeAutospacing="1" w:after="100" w:afterAutospacing="1" w:line="276" w:lineRule="auto"/>
      </w:pPr>
      <w:r w:rsidRPr="006C0311">
        <w:t>Signature e-mail (Logo, nom, fonction, coordonnées).</w:t>
      </w:r>
    </w:p>
    <w:p w14:paraId="7B24C4D2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t>6.2 Publicité</w:t>
      </w:r>
    </w:p>
    <w:p w14:paraId="4C9F9BDB" w14:textId="77777777" w:rsidR="006C0311" w:rsidRPr="006C0311" w:rsidRDefault="006C0311" w:rsidP="00EB0182">
      <w:pPr>
        <w:numPr>
          <w:ilvl w:val="0"/>
          <w:numId w:val="10"/>
        </w:numPr>
        <w:spacing w:before="100" w:beforeAutospacing="1" w:after="100" w:afterAutospacing="1" w:line="276" w:lineRule="auto"/>
      </w:pPr>
      <w:r w:rsidRPr="006C0311">
        <w:t>Affiches 4x3, Flyers promotionnels.</w:t>
      </w:r>
    </w:p>
    <w:p w14:paraId="222B0C3C" w14:textId="68D1A894" w:rsidR="006C0311" w:rsidRPr="006C0311" w:rsidRDefault="006C0311" w:rsidP="00EB0182">
      <w:pPr>
        <w:numPr>
          <w:ilvl w:val="0"/>
          <w:numId w:val="10"/>
        </w:numPr>
        <w:spacing w:before="100" w:beforeAutospacing="1" w:after="100" w:afterAutospacing="1" w:line="276" w:lineRule="auto"/>
      </w:pPr>
      <w:r w:rsidRPr="006C0311">
        <w:t xml:space="preserve">Uniformes </w:t>
      </w:r>
      <w:r w:rsidRPr="006C0311">
        <w:rPr>
          <w:rtl/>
        </w:rPr>
        <w:t>الموظفين</w:t>
      </w:r>
      <w:r w:rsidRPr="006C0311">
        <w:t xml:space="preserve"> : T-shirt </w:t>
      </w:r>
      <w:r w:rsidRPr="006C0311">
        <w:rPr>
          <w:rtl/>
        </w:rPr>
        <w:t>أو</w:t>
      </w:r>
      <w:r w:rsidRPr="006C0311">
        <w:t xml:space="preserve"> polo </w:t>
      </w:r>
      <w:r w:rsidRPr="006C0311">
        <w:rPr>
          <w:rtl/>
        </w:rPr>
        <w:t xml:space="preserve">باللون </w:t>
      </w:r>
      <w:r w:rsidR="00EB0182">
        <w:t xml:space="preserve">  </w:t>
      </w:r>
      <w:r w:rsidRPr="006C0311">
        <w:rPr>
          <w:b/>
          <w:bCs/>
        </w:rPr>
        <w:t>rouge + logo</w:t>
      </w:r>
      <w:r w:rsidRPr="006C0311">
        <w:t>.</w:t>
      </w:r>
    </w:p>
    <w:p w14:paraId="68810DF2" w14:textId="77777777" w:rsidR="006C0311" w:rsidRPr="006C0311" w:rsidRDefault="006C0311" w:rsidP="006C0311">
      <w:pPr>
        <w:bidi/>
        <w:spacing w:before="100" w:beforeAutospacing="1" w:after="100" w:afterAutospacing="1" w:line="276" w:lineRule="auto"/>
        <w:jc w:val="right"/>
        <w:outlineLvl w:val="2"/>
        <w:rPr>
          <w:b/>
          <w:bCs/>
          <w:sz w:val="27"/>
          <w:szCs w:val="27"/>
        </w:rPr>
      </w:pPr>
      <w:r w:rsidRPr="006C0311">
        <w:rPr>
          <w:b/>
          <w:bCs/>
          <w:sz w:val="27"/>
          <w:szCs w:val="27"/>
        </w:rPr>
        <w:lastRenderedPageBreak/>
        <w:t>6.3 Digital</w:t>
      </w:r>
    </w:p>
    <w:p w14:paraId="3A00E6F0" w14:textId="77777777" w:rsidR="006C0311" w:rsidRPr="006C0311" w:rsidRDefault="006C0311" w:rsidP="006C0311">
      <w:pPr>
        <w:numPr>
          <w:ilvl w:val="0"/>
          <w:numId w:val="11"/>
        </w:numPr>
        <w:bidi/>
        <w:spacing w:before="100" w:beforeAutospacing="1" w:after="100" w:afterAutospacing="1" w:line="276" w:lineRule="auto"/>
        <w:jc w:val="right"/>
      </w:pPr>
      <w:r w:rsidRPr="006C0311">
        <w:t>Bannière réseaux sociaux.</w:t>
      </w:r>
    </w:p>
    <w:p w14:paraId="4FA85FDA" w14:textId="77777777" w:rsidR="006C0311" w:rsidRPr="006C0311" w:rsidRDefault="006C0311" w:rsidP="006C0311">
      <w:pPr>
        <w:numPr>
          <w:ilvl w:val="0"/>
          <w:numId w:val="11"/>
        </w:numPr>
        <w:bidi/>
        <w:spacing w:before="100" w:beforeAutospacing="1" w:after="100" w:afterAutospacing="1" w:line="276" w:lineRule="auto"/>
        <w:jc w:val="right"/>
      </w:pPr>
      <w:r w:rsidRPr="006C0311">
        <w:t>Template Instagram &amp; Facebook.</w:t>
      </w:r>
    </w:p>
    <w:p w14:paraId="0971FFCC" w14:textId="77777777" w:rsidR="006C0311" w:rsidRPr="006C0311" w:rsidRDefault="006C0311" w:rsidP="006C0311">
      <w:pPr>
        <w:numPr>
          <w:ilvl w:val="0"/>
          <w:numId w:val="11"/>
        </w:numPr>
        <w:bidi/>
        <w:spacing w:before="100" w:beforeAutospacing="1" w:after="100" w:afterAutospacing="1" w:line="276" w:lineRule="auto"/>
        <w:jc w:val="right"/>
      </w:pPr>
      <w:r w:rsidRPr="006C0311">
        <w:t xml:space="preserve">Interface application mobile </w:t>
      </w:r>
      <w:r w:rsidRPr="006C0311">
        <w:rPr>
          <w:rtl/>
        </w:rPr>
        <w:t>بنفس الكود اللوني والخطوط</w:t>
      </w:r>
      <w:r w:rsidRPr="006C0311">
        <w:t>.</w:t>
      </w:r>
    </w:p>
    <w:p w14:paraId="756EE12A" w14:textId="5D5C0E04" w:rsidR="006C0311" w:rsidRPr="006C0311" w:rsidRDefault="006C0311" w:rsidP="006C0311">
      <w:pPr>
        <w:bidi/>
        <w:spacing w:line="276" w:lineRule="auto"/>
        <w:jc w:val="right"/>
      </w:pPr>
    </w:p>
    <w:p w14:paraId="39C100F8" w14:textId="449D3E29" w:rsidR="006C0311" w:rsidRPr="006C0311" w:rsidRDefault="00D16774" w:rsidP="007B0656">
      <w:pPr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29A059" wp14:editId="5D27D13F">
            <wp:simplePos x="0" y="0"/>
            <wp:positionH relativeFrom="column">
              <wp:posOffset>-46990</wp:posOffset>
            </wp:positionH>
            <wp:positionV relativeFrom="paragraph">
              <wp:posOffset>647065</wp:posOffset>
            </wp:positionV>
            <wp:extent cx="2146300" cy="2146300"/>
            <wp:effectExtent l="0" t="0" r="0" b="0"/>
            <wp:wrapSquare wrapText="bothSides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311" w:rsidRPr="006C0311">
        <w:rPr>
          <w:b/>
          <w:bCs/>
          <w:sz w:val="36"/>
          <w:szCs w:val="36"/>
        </w:rPr>
        <w:t>7. Packaging &amp; PLV (Publicité sur Lieu de Vente)</w:t>
      </w:r>
    </w:p>
    <w:p w14:paraId="3C4EF58C" w14:textId="3D587706" w:rsidR="006C0311" w:rsidRPr="006C0311" w:rsidRDefault="006C0311" w:rsidP="007B0656">
      <w:pPr>
        <w:numPr>
          <w:ilvl w:val="0"/>
          <w:numId w:val="1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أكياس بيضاء مطبوعة باللوغو الأحمر/الأصفر</w:t>
      </w:r>
      <w:r w:rsidRPr="006C0311">
        <w:t>.</w:t>
      </w:r>
    </w:p>
    <w:p w14:paraId="3C2ED254" w14:textId="46B46D7D" w:rsidR="006C0311" w:rsidRPr="006C0311" w:rsidRDefault="006C0311" w:rsidP="007B0656">
      <w:pPr>
        <w:numPr>
          <w:ilvl w:val="0"/>
          <w:numId w:val="1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لافتات </w:t>
      </w:r>
      <w:proofErr w:type="spellStart"/>
      <w:r w:rsidRPr="006C0311">
        <w:rPr>
          <w:rtl/>
        </w:rPr>
        <w:t>أرفف</w:t>
      </w:r>
      <w:proofErr w:type="spellEnd"/>
      <w:r w:rsidRPr="006C0311">
        <w:t xml:space="preserve"> (</w:t>
      </w:r>
      <w:proofErr w:type="spellStart"/>
      <w:r w:rsidRPr="006C0311">
        <w:t>Shelf</w:t>
      </w:r>
      <w:proofErr w:type="spellEnd"/>
      <w:r w:rsidRPr="006C0311">
        <w:t xml:space="preserve"> </w:t>
      </w:r>
      <w:proofErr w:type="spellStart"/>
      <w:r w:rsidRPr="006C0311">
        <w:t>talkers</w:t>
      </w:r>
      <w:proofErr w:type="spellEnd"/>
      <w:r w:rsidRPr="006C0311">
        <w:t xml:space="preserve">) </w:t>
      </w:r>
      <w:r w:rsidRPr="006C0311">
        <w:rPr>
          <w:rtl/>
        </w:rPr>
        <w:t>بألوان مميزة حسب الفئة (خضر، لحوم، منتجات مستوردة</w:t>
      </w:r>
      <w:r w:rsidRPr="006C0311">
        <w:t>...).</w:t>
      </w:r>
    </w:p>
    <w:p w14:paraId="6B47AB84" w14:textId="40BCCC62" w:rsidR="006C0311" w:rsidRPr="006C0311" w:rsidRDefault="006C0311" w:rsidP="007B0656">
      <w:pPr>
        <w:numPr>
          <w:ilvl w:val="0"/>
          <w:numId w:val="1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ملصقات عروض</w:t>
      </w:r>
      <w:r w:rsidRPr="006C0311">
        <w:t>: Rouge + Jaune.</w:t>
      </w:r>
    </w:p>
    <w:p w14:paraId="79CE3FAD" w14:textId="77777777" w:rsidR="00D16774" w:rsidRDefault="00D16774" w:rsidP="007B0656">
      <w:pPr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</w:p>
    <w:p w14:paraId="243B7DDB" w14:textId="77777777" w:rsidR="00D16774" w:rsidRDefault="00D16774" w:rsidP="007B0656">
      <w:pPr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</w:p>
    <w:p w14:paraId="60787CBA" w14:textId="77777777" w:rsidR="00D16774" w:rsidRDefault="00D16774" w:rsidP="007B0656">
      <w:pPr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</w:p>
    <w:p w14:paraId="0C2A26FA" w14:textId="19580304" w:rsidR="006C0311" w:rsidRPr="006C0311" w:rsidRDefault="006C0311" w:rsidP="007B0656">
      <w:pPr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8. Ton &amp; Style de Communication</w:t>
      </w:r>
    </w:p>
    <w:p w14:paraId="4825EF3B" w14:textId="195A9F48" w:rsidR="006C0311" w:rsidRPr="006C0311" w:rsidRDefault="006C0311" w:rsidP="007B0656">
      <w:pPr>
        <w:numPr>
          <w:ilvl w:val="0"/>
          <w:numId w:val="1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لغة ودودة، بسيطة، مباشرة</w:t>
      </w:r>
      <w:r w:rsidRPr="006C0311">
        <w:t>.</w:t>
      </w:r>
    </w:p>
    <w:p w14:paraId="72577CED" w14:textId="5CDA062D" w:rsidR="006C0311" w:rsidRPr="006C0311" w:rsidRDefault="006C0311" w:rsidP="007B0656">
      <w:pPr>
        <w:numPr>
          <w:ilvl w:val="0"/>
          <w:numId w:val="1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رسائل أساسية</w:t>
      </w:r>
      <w:r w:rsidRPr="006C0311">
        <w:t xml:space="preserve">: </w:t>
      </w:r>
      <w:r w:rsidRPr="006C0311">
        <w:rPr>
          <w:b/>
          <w:bCs/>
        </w:rPr>
        <w:t>“</w:t>
      </w:r>
      <w:r w:rsidRPr="006C0311">
        <w:rPr>
          <w:b/>
          <w:bCs/>
          <w:rtl/>
        </w:rPr>
        <w:t>القرب – الجودة – الثقة – السعر المناسب</w:t>
      </w:r>
      <w:r w:rsidRPr="006C0311">
        <w:rPr>
          <w:b/>
          <w:bCs/>
        </w:rPr>
        <w:t>”</w:t>
      </w:r>
      <w:r w:rsidRPr="006C0311">
        <w:t>.</w:t>
      </w:r>
    </w:p>
    <w:p w14:paraId="21608FC7" w14:textId="77777777" w:rsidR="006C0311" w:rsidRPr="006C0311" w:rsidRDefault="006C0311" w:rsidP="007B0656">
      <w:pPr>
        <w:numPr>
          <w:ilvl w:val="0"/>
          <w:numId w:val="1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شعار مقترح</w:t>
      </w:r>
      <w:r w:rsidRPr="006C0311">
        <w:t>:</w:t>
      </w:r>
    </w:p>
    <w:p w14:paraId="10788C8E" w14:textId="77777777" w:rsidR="006C0311" w:rsidRPr="006C0311" w:rsidRDefault="006C0311" w:rsidP="007B0656">
      <w:pPr>
        <w:numPr>
          <w:ilvl w:val="1"/>
          <w:numId w:val="1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بالعربية</w:t>
      </w:r>
      <w:r w:rsidRPr="006C0311">
        <w:t>: "</w:t>
      </w:r>
      <w:proofErr w:type="spellStart"/>
      <w:r w:rsidRPr="006C0311">
        <w:t>Selecto</w:t>
      </w:r>
      <w:proofErr w:type="spellEnd"/>
      <w:r w:rsidRPr="006C0311">
        <w:t xml:space="preserve">... </w:t>
      </w:r>
      <w:r w:rsidRPr="006C0311">
        <w:rPr>
          <w:rtl/>
        </w:rPr>
        <w:t>الجودة قريبة ليك</w:t>
      </w:r>
      <w:r w:rsidRPr="006C0311">
        <w:t>."</w:t>
      </w:r>
    </w:p>
    <w:p w14:paraId="7BB4CD18" w14:textId="42A4AA65" w:rsidR="006C0311" w:rsidRPr="006C0311" w:rsidRDefault="006C0311" w:rsidP="007B0656">
      <w:pPr>
        <w:numPr>
          <w:ilvl w:val="1"/>
          <w:numId w:val="1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بالفرنسية</w:t>
      </w:r>
      <w:r w:rsidRPr="006C0311">
        <w:t>: "</w:t>
      </w:r>
      <w:proofErr w:type="spellStart"/>
      <w:r w:rsidRPr="006C0311">
        <w:t>Selecto</w:t>
      </w:r>
      <w:proofErr w:type="spellEnd"/>
      <w:r w:rsidRPr="006C0311">
        <w:t xml:space="preserve"> – La qualité à portée de main."</w:t>
      </w:r>
    </w:p>
    <w:p w14:paraId="622D03AF" w14:textId="7838D869" w:rsidR="006C0311" w:rsidRPr="006C0311" w:rsidRDefault="006C0311" w:rsidP="007B0656">
      <w:pPr>
        <w:bidi/>
        <w:spacing w:line="276" w:lineRule="auto"/>
      </w:pPr>
    </w:p>
    <w:p w14:paraId="73F3350D" w14:textId="4DF14747" w:rsidR="006C0311" w:rsidRPr="006C0311" w:rsidRDefault="006C0311" w:rsidP="007B0656">
      <w:pPr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>9. Exemples d’Application</w:t>
      </w:r>
    </w:p>
    <w:p w14:paraId="544723D1" w14:textId="7C1E4A35" w:rsidR="006C0311" w:rsidRPr="006C0311" w:rsidRDefault="006C0311" w:rsidP="007B0656">
      <w:pPr>
        <w:numPr>
          <w:ilvl w:val="0"/>
          <w:numId w:val="14"/>
        </w:numPr>
        <w:bidi/>
        <w:spacing w:before="100" w:beforeAutospacing="1" w:after="100" w:afterAutospacing="1" w:line="276" w:lineRule="auto"/>
      </w:pPr>
      <w:proofErr w:type="spellStart"/>
      <w:r w:rsidRPr="006C0311">
        <w:rPr>
          <w:rtl/>
        </w:rPr>
        <w:t>ماكيت</w:t>
      </w:r>
      <w:proofErr w:type="spellEnd"/>
      <w:r w:rsidRPr="006C0311">
        <w:rPr>
          <w:rtl/>
        </w:rPr>
        <w:t xml:space="preserve"> لواجهة متجر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proofErr w:type="spellStart"/>
      <w:r w:rsidRPr="006C0311">
        <w:t>Market</w:t>
      </w:r>
      <w:proofErr w:type="spellEnd"/>
      <w:r w:rsidRPr="006C0311">
        <w:t>.</w:t>
      </w:r>
    </w:p>
    <w:p w14:paraId="4835D893" w14:textId="16F07AF0" w:rsidR="006C0311" w:rsidRPr="006C0311" w:rsidRDefault="006C0311" w:rsidP="007B0656">
      <w:pPr>
        <w:numPr>
          <w:ilvl w:val="0"/>
          <w:numId w:val="14"/>
        </w:numPr>
        <w:bidi/>
        <w:spacing w:before="100" w:beforeAutospacing="1" w:after="100" w:afterAutospacing="1" w:line="276" w:lineRule="auto"/>
      </w:pPr>
      <w:proofErr w:type="spellStart"/>
      <w:r w:rsidRPr="006C0311">
        <w:rPr>
          <w:rtl/>
        </w:rPr>
        <w:t>ماكيت</w:t>
      </w:r>
      <w:proofErr w:type="spellEnd"/>
      <w:r w:rsidRPr="006C0311">
        <w:rPr>
          <w:rtl/>
        </w:rPr>
        <w:t xml:space="preserve"> بطاقة اشتراك ولاء</w:t>
      </w:r>
      <w:r w:rsidRPr="006C0311">
        <w:t>.</w:t>
      </w:r>
    </w:p>
    <w:p w14:paraId="54C25C76" w14:textId="77777777" w:rsidR="006C0311" w:rsidRPr="006C0311" w:rsidRDefault="006C0311" w:rsidP="007B0656">
      <w:pPr>
        <w:numPr>
          <w:ilvl w:val="0"/>
          <w:numId w:val="14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تصميم تطبيق الهاتف</w:t>
      </w:r>
      <w:r w:rsidRPr="006C0311">
        <w:t xml:space="preserve"> (Dashboard).</w:t>
      </w:r>
    </w:p>
    <w:p w14:paraId="3F620BA2" w14:textId="77777777" w:rsidR="006C0311" w:rsidRPr="006C0311" w:rsidRDefault="006C0311" w:rsidP="007B0656">
      <w:pPr>
        <w:numPr>
          <w:ilvl w:val="0"/>
          <w:numId w:val="14"/>
        </w:numPr>
        <w:bidi/>
        <w:spacing w:before="100" w:beforeAutospacing="1" w:after="100" w:afterAutospacing="1" w:line="276" w:lineRule="auto"/>
      </w:pPr>
      <w:r w:rsidRPr="006C0311">
        <w:t>Poster promotionnel d’ouverture.</w:t>
      </w:r>
    </w:p>
    <w:p w14:paraId="7BFBA7B3" w14:textId="13B3EC7E" w:rsidR="006C0311" w:rsidRDefault="006C0311" w:rsidP="006C0311">
      <w:pPr>
        <w:bidi/>
        <w:spacing w:line="276" w:lineRule="auto"/>
        <w:jc w:val="right"/>
      </w:pPr>
      <w:r>
        <w:br w:type="page"/>
      </w:r>
    </w:p>
    <w:p w14:paraId="5603E86F" w14:textId="335D5260" w:rsidR="006C0311" w:rsidRPr="006C0311" w:rsidRDefault="007B0656" w:rsidP="007B0656">
      <w:pPr>
        <w:bidi/>
        <w:spacing w:before="100" w:beforeAutospacing="1" w:after="100" w:afterAutospacing="1" w:line="276" w:lineRule="auto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37433CC8" wp14:editId="112BA758">
            <wp:simplePos x="0" y="0"/>
            <wp:positionH relativeFrom="column">
              <wp:posOffset>-320040</wp:posOffset>
            </wp:positionH>
            <wp:positionV relativeFrom="paragraph">
              <wp:posOffset>67310</wp:posOffset>
            </wp:positionV>
            <wp:extent cx="2571750" cy="2571750"/>
            <wp:effectExtent l="0" t="0" r="6350" b="6350"/>
            <wp:wrapSquare wrapText="bothSides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311" w:rsidRPr="006C0311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👕</w:t>
      </w:r>
      <w:r w:rsidR="006C0311" w:rsidRPr="006C0311">
        <w:rPr>
          <w:b/>
          <w:bCs/>
          <w:kern w:val="36"/>
          <w:sz w:val="48"/>
          <w:szCs w:val="48"/>
        </w:rPr>
        <w:t xml:space="preserve"> </w:t>
      </w:r>
      <w:r w:rsidR="006C0311" w:rsidRPr="006C0311">
        <w:rPr>
          <w:b/>
          <w:bCs/>
          <w:kern w:val="36"/>
          <w:sz w:val="48"/>
          <w:szCs w:val="48"/>
          <w:rtl/>
        </w:rPr>
        <w:t>زي العمال</w:t>
      </w:r>
      <w:r w:rsidR="006C0311" w:rsidRPr="006C0311">
        <w:rPr>
          <w:b/>
          <w:bCs/>
          <w:kern w:val="36"/>
          <w:sz w:val="48"/>
          <w:szCs w:val="48"/>
        </w:rPr>
        <w:t xml:space="preserve"> – </w:t>
      </w:r>
      <w:proofErr w:type="spellStart"/>
      <w:r w:rsidR="006C0311" w:rsidRPr="006C0311">
        <w:rPr>
          <w:b/>
          <w:bCs/>
          <w:kern w:val="36"/>
          <w:sz w:val="48"/>
          <w:szCs w:val="48"/>
        </w:rPr>
        <w:t>Selecto</w:t>
      </w:r>
      <w:proofErr w:type="spellEnd"/>
      <w:r w:rsidR="006C0311" w:rsidRPr="006C0311">
        <w:rPr>
          <w:b/>
          <w:bCs/>
          <w:kern w:val="36"/>
          <w:sz w:val="48"/>
          <w:szCs w:val="48"/>
        </w:rPr>
        <w:t xml:space="preserve"> </w:t>
      </w:r>
      <w:proofErr w:type="spellStart"/>
      <w:r w:rsidR="006C0311" w:rsidRPr="006C0311">
        <w:rPr>
          <w:b/>
          <w:bCs/>
          <w:kern w:val="36"/>
          <w:sz w:val="48"/>
          <w:szCs w:val="48"/>
        </w:rPr>
        <w:t>Market</w:t>
      </w:r>
      <w:proofErr w:type="spellEnd"/>
    </w:p>
    <w:p w14:paraId="6EF8C01D" w14:textId="30CA9664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1. </w:t>
      </w:r>
      <w:r w:rsidRPr="006C0311">
        <w:rPr>
          <w:b/>
          <w:bCs/>
          <w:sz w:val="36"/>
          <w:szCs w:val="36"/>
          <w:rtl/>
        </w:rPr>
        <w:t>الزي الأساسي</w:t>
      </w:r>
      <w:r w:rsidRPr="006C0311">
        <w:rPr>
          <w:b/>
          <w:bCs/>
          <w:sz w:val="36"/>
          <w:szCs w:val="36"/>
        </w:rPr>
        <w:t xml:space="preserve"> (Uniform)</w:t>
      </w:r>
    </w:p>
    <w:p w14:paraId="57EF17EA" w14:textId="7862C4D1" w:rsidR="006C0311" w:rsidRPr="006C0311" w:rsidRDefault="006C0311" w:rsidP="007B0656">
      <w:pPr>
        <w:numPr>
          <w:ilvl w:val="0"/>
          <w:numId w:val="15"/>
        </w:numPr>
        <w:bidi/>
        <w:spacing w:before="100" w:beforeAutospacing="1" w:after="100" w:afterAutospacing="1" w:line="276" w:lineRule="auto"/>
      </w:pPr>
      <w:proofErr w:type="spellStart"/>
      <w:r w:rsidRPr="006C0311">
        <w:rPr>
          <w:b/>
          <w:bCs/>
          <w:rtl/>
        </w:rPr>
        <w:t>تيشيرت</w:t>
      </w:r>
      <w:proofErr w:type="spellEnd"/>
      <w:r w:rsidRPr="006C0311">
        <w:rPr>
          <w:b/>
          <w:bCs/>
          <w:rtl/>
        </w:rPr>
        <w:t xml:space="preserve"> أو</w:t>
      </w:r>
      <w:r w:rsidRPr="006C0311">
        <w:rPr>
          <w:b/>
          <w:bCs/>
        </w:rPr>
        <w:t xml:space="preserve"> Polo </w:t>
      </w:r>
      <w:proofErr w:type="spellStart"/>
      <w:r w:rsidRPr="006C0311">
        <w:rPr>
          <w:b/>
          <w:bCs/>
        </w:rPr>
        <w:t>Shirt</w:t>
      </w:r>
      <w:proofErr w:type="spellEnd"/>
    </w:p>
    <w:p w14:paraId="0A753DC2" w14:textId="1BACBE25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اللون الأساسي</w:t>
      </w:r>
      <w:r w:rsidRPr="006C0311">
        <w:t xml:space="preserve">: </w:t>
      </w:r>
      <w:r w:rsidRPr="006C0311">
        <w:rPr>
          <w:b/>
          <w:bCs/>
          <w:rtl/>
        </w:rPr>
        <w:t>أحمر</w:t>
      </w:r>
      <w:r w:rsidRPr="006C0311">
        <w:rPr>
          <w:b/>
          <w:bCs/>
        </w:rPr>
        <w:t xml:space="preserve"> (Rouge 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rPr>
          <w:b/>
          <w:bCs/>
        </w:rPr>
        <w:t xml:space="preserve"> – #E30613)</w:t>
      </w:r>
      <w:r w:rsidRPr="006C0311">
        <w:t>.</w:t>
      </w:r>
    </w:p>
    <w:p w14:paraId="4ECEF578" w14:textId="77777777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الشعار مطبوع على الجهة اليسرى من الصدر</w:t>
      </w:r>
      <w:r w:rsidRPr="006C0311">
        <w:t xml:space="preserve"> (Logo </w:t>
      </w:r>
      <w:proofErr w:type="spellStart"/>
      <w:r w:rsidRPr="006C0311">
        <w:t>Selecto</w:t>
      </w:r>
      <w:proofErr w:type="spellEnd"/>
      <w:r w:rsidRPr="006C0311">
        <w:t xml:space="preserve"> </w:t>
      </w:r>
      <w:proofErr w:type="spellStart"/>
      <w:r w:rsidRPr="006C0311">
        <w:t>Market</w:t>
      </w:r>
      <w:proofErr w:type="spellEnd"/>
      <w:r w:rsidRPr="006C0311">
        <w:t>).</w:t>
      </w:r>
    </w:p>
    <w:p w14:paraId="74ABED0F" w14:textId="1B11C52E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خلفية الظهر: الشعار بحجم أكبر أو عبارة </w:t>
      </w:r>
      <w:r w:rsidRPr="006C0311">
        <w:rPr>
          <w:b/>
          <w:bCs/>
        </w:rPr>
        <w:t>“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rPr>
          <w:b/>
          <w:bCs/>
        </w:rPr>
        <w:t xml:space="preserve"> Team”</w:t>
      </w:r>
      <w:r w:rsidRPr="006C0311">
        <w:t xml:space="preserve"> </w:t>
      </w:r>
      <w:r w:rsidRPr="006C0311">
        <w:rPr>
          <w:rtl/>
        </w:rPr>
        <w:t>باللون الأبيض</w:t>
      </w:r>
      <w:r w:rsidRPr="006C0311">
        <w:t>.</w:t>
      </w:r>
    </w:p>
    <w:p w14:paraId="02B24AF2" w14:textId="5409AA26" w:rsidR="006C0311" w:rsidRPr="006C0311" w:rsidRDefault="006C0311" w:rsidP="007B0656">
      <w:pPr>
        <w:numPr>
          <w:ilvl w:val="0"/>
          <w:numId w:val="15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سروال</w:t>
      </w:r>
      <w:r w:rsidRPr="006C0311">
        <w:rPr>
          <w:b/>
          <w:bCs/>
        </w:rPr>
        <w:t xml:space="preserve"> (Pantalon)</w:t>
      </w:r>
    </w:p>
    <w:p w14:paraId="0CF1C803" w14:textId="3A738AFB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اللون</w:t>
      </w:r>
      <w:r w:rsidRPr="006C0311">
        <w:t xml:space="preserve">: </w:t>
      </w:r>
      <w:r w:rsidRPr="006C0311">
        <w:rPr>
          <w:b/>
          <w:bCs/>
          <w:rtl/>
        </w:rPr>
        <w:t>رمادي غامق (#2</w:t>
      </w:r>
      <w:r w:rsidRPr="006C0311">
        <w:rPr>
          <w:b/>
          <w:bCs/>
        </w:rPr>
        <w:t>E2E2E)</w:t>
      </w:r>
      <w:r w:rsidRPr="006C0311">
        <w:t xml:space="preserve"> </w:t>
      </w:r>
      <w:r w:rsidRPr="006C0311">
        <w:rPr>
          <w:rtl/>
        </w:rPr>
        <w:t>أو أسود عملي</w:t>
      </w:r>
      <w:r w:rsidRPr="006C0311">
        <w:t>.</w:t>
      </w:r>
    </w:p>
    <w:p w14:paraId="3292C102" w14:textId="77777777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قماش مريح، مقاوم للبقع، مناسب للعمل الطويل</w:t>
      </w:r>
      <w:r w:rsidRPr="006C0311">
        <w:t>.</w:t>
      </w:r>
    </w:p>
    <w:p w14:paraId="430330C0" w14:textId="36C1B58A" w:rsidR="006C0311" w:rsidRPr="006C0311" w:rsidRDefault="006C0311" w:rsidP="007B0656">
      <w:pPr>
        <w:numPr>
          <w:ilvl w:val="0"/>
          <w:numId w:val="15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قبعة</w:t>
      </w:r>
      <w:r w:rsidRPr="006C0311">
        <w:rPr>
          <w:b/>
          <w:bCs/>
        </w:rPr>
        <w:t xml:space="preserve"> (Casquette)</w:t>
      </w:r>
    </w:p>
    <w:p w14:paraId="6C7207D5" w14:textId="77777777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اللون: أحمر أو رمادي</w:t>
      </w:r>
      <w:r w:rsidRPr="006C0311">
        <w:t>.</w:t>
      </w:r>
    </w:p>
    <w:p w14:paraId="6DA362DF" w14:textId="65C43620" w:rsidR="006C0311" w:rsidRPr="006C0311" w:rsidRDefault="006C0311" w:rsidP="007B0656">
      <w:pPr>
        <w:numPr>
          <w:ilvl w:val="1"/>
          <w:numId w:val="1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proofErr w:type="spellStart"/>
      <w:r w:rsidRPr="006C0311">
        <w:t>Market</w:t>
      </w:r>
      <w:proofErr w:type="spellEnd"/>
      <w:r w:rsidRPr="006C0311">
        <w:t xml:space="preserve"> </w:t>
      </w:r>
      <w:r w:rsidRPr="006C0311">
        <w:rPr>
          <w:rtl/>
        </w:rPr>
        <w:t>مطرز في الأمام</w:t>
      </w:r>
      <w:r w:rsidRPr="006C0311">
        <w:t>.</w:t>
      </w:r>
    </w:p>
    <w:p w14:paraId="318CDFB2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2. </w:t>
      </w:r>
      <w:r w:rsidRPr="006C0311">
        <w:rPr>
          <w:b/>
          <w:bCs/>
          <w:sz w:val="36"/>
          <w:szCs w:val="36"/>
          <w:rtl/>
        </w:rPr>
        <w:t>بدلة موظفي الخضر والفواكه</w:t>
      </w:r>
    </w:p>
    <w:p w14:paraId="046E6F0F" w14:textId="77777777" w:rsidR="006C0311" w:rsidRPr="006C0311" w:rsidRDefault="006C0311" w:rsidP="007B0656">
      <w:pPr>
        <w:numPr>
          <w:ilvl w:val="0"/>
          <w:numId w:val="16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مريلة</w:t>
      </w:r>
      <w:r w:rsidRPr="006C0311">
        <w:t xml:space="preserve"> (Tablier) </w:t>
      </w:r>
      <w:r w:rsidRPr="006C0311">
        <w:rPr>
          <w:rtl/>
        </w:rPr>
        <w:t>بلون أخضر داكن مميز</w:t>
      </w:r>
      <w:r w:rsidRPr="006C0311">
        <w:t>.</w:t>
      </w:r>
    </w:p>
    <w:p w14:paraId="1BA73931" w14:textId="77777777" w:rsidR="006C0311" w:rsidRPr="006C0311" w:rsidRDefault="006C0311" w:rsidP="007B0656">
      <w:pPr>
        <w:numPr>
          <w:ilvl w:val="0"/>
          <w:numId w:val="16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proofErr w:type="spellStart"/>
      <w:r w:rsidRPr="006C0311">
        <w:t>Market</w:t>
      </w:r>
      <w:proofErr w:type="spellEnd"/>
      <w:r w:rsidRPr="006C0311">
        <w:t xml:space="preserve"> </w:t>
      </w:r>
      <w:r w:rsidRPr="006C0311">
        <w:rPr>
          <w:rtl/>
        </w:rPr>
        <w:t>مطبوع باللون الأبيض</w:t>
      </w:r>
      <w:r w:rsidRPr="006C0311">
        <w:t>.</w:t>
      </w:r>
    </w:p>
    <w:p w14:paraId="7949BCC0" w14:textId="77777777" w:rsidR="006C0311" w:rsidRPr="006C0311" w:rsidRDefault="006C0311" w:rsidP="007B0656">
      <w:pPr>
        <w:numPr>
          <w:ilvl w:val="0"/>
          <w:numId w:val="16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قبعة أو شبكة شعر خضراء مع حافة حمراء</w:t>
      </w:r>
      <w:r w:rsidRPr="006C0311">
        <w:t>.</w:t>
      </w:r>
    </w:p>
    <w:p w14:paraId="1CBC7ED6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3. </w:t>
      </w:r>
      <w:r w:rsidRPr="006C0311">
        <w:rPr>
          <w:b/>
          <w:bCs/>
          <w:sz w:val="36"/>
          <w:szCs w:val="36"/>
          <w:rtl/>
        </w:rPr>
        <w:t>بدلة موظفي الكاشير</w:t>
      </w:r>
      <w:r w:rsidRPr="006C0311">
        <w:rPr>
          <w:b/>
          <w:bCs/>
          <w:sz w:val="36"/>
          <w:szCs w:val="36"/>
        </w:rPr>
        <w:t xml:space="preserve"> (Caissiers)</w:t>
      </w:r>
    </w:p>
    <w:p w14:paraId="065A9B55" w14:textId="77777777" w:rsidR="006C0311" w:rsidRPr="006C0311" w:rsidRDefault="006C0311" w:rsidP="007B0656">
      <w:pPr>
        <w:numPr>
          <w:ilvl w:val="0"/>
          <w:numId w:val="17"/>
        </w:numPr>
        <w:bidi/>
        <w:spacing w:before="100" w:beforeAutospacing="1" w:after="100" w:afterAutospacing="1" w:line="276" w:lineRule="auto"/>
      </w:pPr>
      <w:r w:rsidRPr="006C0311">
        <w:t xml:space="preserve">Polo </w:t>
      </w:r>
      <w:r w:rsidRPr="006C0311">
        <w:rPr>
          <w:rtl/>
        </w:rPr>
        <w:t>أبيض مع حواف أكمام باللون الأحمر</w:t>
      </w:r>
      <w:r w:rsidRPr="006C0311">
        <w:t>.</w:t>
      </w:r>
    </w:p>
    <w:p w14:paraId="5D05B936" w14:textId="77777777" w:rsidR="006C0311" w:rsidRPr="006C0311" w:rsidRDefault="006C0311" w:rsidP="007B0656">
      <w:pPr>
        <w:numPr>
          <w:ilvl w:val="0"/>
          <w:numId w:val="17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سروال رمادي داكن</w:t>
      </w:r>
      <w:r w:rsidRPr="006C0311">
        <w:t>.</w:t>
      </w:r>
    </w:p>
    <w:p w14:paraId="3F9F2256" w14:textId="77777777" w:rsidR="006C0311" w:rsidRPr="006C0311" w:rsidRDefault="006C0311" w:rsidP="007B0656">
      <w:pPr>
        <w:numPr>
          <w:ilvl w:val="0"/>
          <w:numId w:val="17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شارة اسمية</w:t>
      </w:r>
      <w:r w:rsidRPr="006C0311">
        <w:t xml:space="preserve"> (Badge) </w:t>
      </w:r>
      <w:r w:rsidRPr="006C0311">
        <w:rPr>
          <w:rtl/>
        </w:rPr>
        <w:t>تتضمن اسم الموظف + 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>.</w:t>
      </w:r>
    </w:p>
    <w:p w14:paraId="12585FC1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4. </w:t>
      </w:r>
      <w:r w:rsidRPr="006C0311">
        <w:rPr>
          <w:b/>
          <w:bCs/>
          <w:sz w:val="36"/>
          <w:szCs w:val="36"/>
          <w:rtl/>
        </w:rPr>
        <w:t>أحذية</w:t>
      </w:r>
      <w:r w:rsidRPr="006C0311">
        <w:rPr>
          <w:b/>
          <w:bCs/>
          <w:sz w:val="36"/>
          <w:szCs w:val="36"/>
        </w:rPr>
        <w:t xml:space="preserve"> (Chaussures)</w:t>
      </w:r>
    </w:p>
    <w:p w14:paraId="635E28BB" w14:textId="77777777" w:rsidR="006C0311" w:rsidRPr="006C0311" w:rsidRDefault="006C0311" w:rsidP="007B0656">
      <w:pPr>
        <w:numPr>
          <w:ilvl w:val="0"/>
          <w:numId w:val="1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لون أسود أو رمادي داكن</w:t>
      </w:r>
      <w:r w:rsidRPr="006C0311">
        <w:t>.</w:t>
      </w:r>
    </w:p>
    <w:p w14:paraId="2E4D81ED" w14:textId="77777777" w:rsidR="006C0311" w:rsidRPr="006C0311" w:rsidRDefault="006C0311" w:rsidP="007B0656">
      <w:pPr>
        <w:numPr>
          <w:ilvl w:val="0"/>
          <w:numId w:val="1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مريحة، مضادة للانزلاق</w:t>
      </w:r>
      <w:r w:rsidRPr="006C0311">
        <w:t xml:space="preserve"> (antidérapantes).</w:t>
      </w:r>
    </w:p>
    <w:p w14:paraId="6E7E1B77" w14:textId="027903EE" w:rsidR="006C0311" w:rsidRPr="006C0311" w:rsidRDefault="006C0311" w:rsidP="007B0656">
      <w:pPr>
        <w:bidi/>
        <w:spacing w:line="276" w:lineRule="auto"/>
      </w:pPr>
    </w:p>
    <w:p w14:paraId="76F0912C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5. </w:t>
      </w:r>
      <w:r w:rsidRPr="006C0311">
        <w:rPr>
          <w:b/>
          <w:bCs/>
          <w:sz w:val="36"/>
          <w:szCs w:val="36"/>
          <w:rtl/>
        </w:rPr>
        <w:t>اللمسات الإضافية</w:t>
      </w:r>
    </w:p>
    <w:p w14:paraId="05FE4963" w14:textId="77777777" w:rsidR="006C0311" w:rsidRPr="006C0311" w:rsidRDefault="006C0311" w:rsidP="007B0656">
      <w:pPr>
        <w:numPr>
          <w:ilvl w:val="0"/>
          <w:numId w:val="19"/>
        </w:numPr>
        <w:bidi/>
        <w:spacing w:before="100" w:beforeAutospacing="1" w:after="100" w:afterAutospacing="1" w:line="276" w:lineRule="auto"/>
      </w:pPr>
      <w:r w:rsidRPr="006C0311">
        <w:rPr>
          <w:b/>
          <w:bCs/>
        </w:rPr>
        <w:t>Badge</w:t>
      </w:r>
      <w:r w:rsidRPr="006C0311">
        <w:t xml:space="preserve"> </w:t>
      </w:r>
      <w:r w:rsidRPr="006C0311">
        <w:rPr>
          <w:rtl/>
        </w:rPr>
        <w:t>يحمل اسم الموظف</w:t>
      </w:r>
      <w:r w:rsidRPr="006C0311">
        <w:t xml:space="preserve"> + QR code </w:t>
      </w:r>
      <w:r w:rsidRPr="006C0311">
        <w:rPr>
          <w:rtl/>
        </w:rPr>
        <w:t>داخلي للتعريف الرقمي</w:t>
      </w:r>
      <w:r w:rsidRPr="006C0311">
        <w:t>.</w:t>
      </w:r>
    </w:p>
    <w:p w14:paraId="07520CF2" w14:textId="77777777" w:rsidR="006C0311" w:rsidRPr="006C0311" w:rsidRDefault="006C0311" w:rsidP="007B0656">
      <w:pPr>
        <w:numPr>
          <w:ilvl w:val="0"/>
          <w:numId w:val="19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جاكيت خفيف</w:t>
      </w:r>
      <w:r w:rsidRPr="006C0311">
        <w:t xml:space="preserve"> (</w:t>
      </w:r>
      <w:proofErr w:type="spellStart"/>
      <w:r w:rsidRPr="006C0311">
        <w:t>vest</w:t>
      </w:r>
      <w:proofErr w:type="spellEnd"/>
      <w:r w:rsidRPr="006C0311">
        <w:t xml:space="preserve">) </w:t>
      </w:r>
      <w:r w:rsidRPr="006C0311">
        <w:rPr>
          <w:rtl/>
        </w:rPr>
        <w:t>باللون الرمادي للشهور الباردة</w:t>
      </w:r>
      <w:r w:rsidRPr="006C0311">
        <w:t>.</w:t>
      </w:r>
    </w:p>
    <w:p w14:paraId="4BCF9A68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lastRenderedPageBreak/>
        <w:t xml:space="preserve">1. </w:t>
      </w:r>
      <w:r w:rsidRPr="006C0311">
        <w:rPr>
          <w:b/>
          <w:bCs/>
          <w:sz w:val="36"/>
          <w:szCs w:val="36"/>
          <w:rtl/>
        </w:rPr>
        <w:t>الألوان الرسمية</w:t>
      </w:r>
    </w:p>
    <w:p w14:paraId="76635C99" w14:textId="77777777" w:rsidR="006C0311" w:rsidRPr="006C0311" w:rsidRDefault="006C0311" w:rsidP="007B0656">
      <w:pPr>
        <w:numPr>
          <w:ilvl w:val="0"/>
          <w:numId w:val="20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رمادي غامق</w:t>
      </w:r>
      <w:r w:rsidRPr="006C0311">
        <w:rPr>
          <w:b/>
          <w:bCs/>
        </w:rPr>
        <w:t xml:space="preserve"> (Gris foncé)</w:t>
      </w:r>
      <w:r w:rsidRPr="006C0311">
        <w:t xml:space="preserve">: </w:t>
      </w:r>
      <w:r w:rsidRPr="006C0311">
        <w:rPr>
          <w:rtl/>
        </w:rPr>
        <w:t xml:space="preserve">لون أساسي </w:t>
      </w:r>
      <w:proofErr w:type="spellStart"/>
      <w:r w:rsidRPr="006C0311">
        <w:rPr>
          <w:rtl/>
        </w:rPr>
        <w:t>للتيشيرت</w:t>
      </w:r>
      <w:proofErr w:type="spellEnd"/>
      <w:r w:rsidRPr="006C0311">
        <w:rPr>
          <w:rtl/>
        </w:rPr>
        <w:t>/البولو</w:t>
      </w:r>
      <w:r w:rsidRPr="006C0311">
        <w:t>.</w:t>
      </w:r>
    </w:p>
    <w:p w14:paraId="5CE44B19" w14:textId="77777777" w:rsidR="006C0311" w:rsidRPr="006C0311" w:rsidRDefault="006C0311" w:rsidP="007B0656">
      <w:pPr>
        <w:numPr>
          <w:ilvl w:val="0"/>
          <w:numId w:val="20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أحمر</w:t>
      </w:r>
      <w:r w:rsidRPr="006C0311">
        <w:rPr>
          <w:b/>
          <w:bCs/>
        </w:rPr>
        <w:t xml:space="preserve"> 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t xml:space="preserve">: </w:t>
      </w:r>
      <w:r w:rsidRPr="006C0311">
        <w:rPr>
          <w:rtl/>
        </w:rPr>
        <w:t>الجزء السفلي أو الأكمام/القبعة</w:t>
      </w:r>
      <w:r w:rsidRPr="006C0311">
        <w:t>.</w:t>
      </w:r>
    </w:p>
    <w:p w14:paraId="3D21DF1D" w14:textId="77777777" w:rsidR="006C0311" w:rsidRPr="006C0311" w:rsidRDefault="006C0311" w:rsidP="007B0656">
      <w:pPr>
        <w:numPr>
          <w:ilvl w:val="0"/>
          <w:numId w:val="20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أصفر خطي</w:t>
      </w:r>
      <w:r w:rsidRPr="006C0311">
        <w:rPr>
          <w:b/>
          <w:bCs/>
        </w:rPr>
        <w:t xml:space="preserve"> (Yellow </w:t>
      </w:r>
      <w:proofErr w:type="spellStart"/>
      <w:r w:rsidRPr="006C0311">
        <w:rPr>
          <w:b/>
          <w:bCs/>
        </w:rPr>
        <w:t>Stripe</w:t>
      </w:r>
      <w:proofErr w:type="spellEnd"/>
      <w:r w:rsidRPr="006C0311">
        <w:rPr>
          <w:b/>
          <w:bCs/>
        </w:rPr>
        <w:t>)</w:t>
      </w:r>
      <w:r w:rsidRPr="006C0311">
        <w:t xml:space="preserve">: </w:t>
      </w:r>
      <w:r w:rsidRPr="006C0311">
        <w:rPr>
          <w:rtl/>
        </w:rPr>
        <w:t>خط عرضي يفصل بين الرمادي والأحمر</w:t>
      </w:r>
      <w:r w:rsidRPr="006C0311">
        <w:t>.</w:t>
      </w:r>
    </w:p>
    <w:p w14:paraId="57793DFD" w14:textId="77777777" w:rsidR="006C0311" w:rsidRPr="006C0311" w:rsidRDefault="006C0311" w:rsidP="007B0656">
      <w:pPr>
        <w:numPr>
          <w:ilvl w:val="0"/>
          <w:numId w:val="20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شعار</w:t>
      </w:r>
      <w:r w:rsidRPr="006C0311">
        <w:rPr>
          <w:b/>
          <w:bCs/>
        </w:rPr>
        <w:t xml:space="preserve"> 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rPr>
          <w:b/>
          <w:bCs/>
        </w:rPr>
        <w:t xml:space="preserve"> </w:t>
      </w:r>
      <w:r w:rsidRPr="006C0311">
        <w:rPr>
          <w:b/>
          <w:bCs/>
          <w:rtl/>
        </w:rPr>
        <w:t>بالأبيض والأحمر</w:t>
      </w:r>
      <w:r w:rsidRPr="006C0311">
        <w:rPr>
          <w:rtl/>
        </w:rPr>
        <w:t xml:space="preserve"> مطبوع على الجهة اليسرى من الصدر</w:t>
      </w:r>
      <w:r w:rsidRPr="006C0311">
        <w:t>.</w:t>
      </w:r>
    </w:p>
    <w:p w14:paraId="614C06AC" w14:textId="779875D5" w:rsidR="006C0311" w:rsidRPr="006C0311" w:rsidRDefault="006C0311" w:rsidP="007B0656">
      <w:pPr>
        <w:bidi/>
        <w:spacing w:line="276" w:lineRule="auto"/>
      </w:pPr>
    </w:p>
    <w:p w14:paraId="3CA8E6AD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2. </w:t>
      </w:r>
      <w:r w:rsidRPr="006C0311">
        <w:rPr>
          <w:b/>
          <w:bCs/>
          <w:sz w:val="36"/>
          <w:szCs w:val="36"/>
          <w:rtl/>
        </w:rPr>
        <w:t>التصميم</w:t>
      </w:r>
    </w:p>
    <w:p w14:paraId="36A64DCB" w14:textId="77777777" w:rsidR="006C0311" w:rsidRPr="006C0311" w:rsidRDefault="006C0311" w:rsidP="007B0656">
      <w:pPr>
        <w:numPr>
          <w:ilvl w:val="0"/>
          <w:numId w:val="21"/>
        </w:numPr>
        <w:bidi/>
        <w:spacing w:before="100" w:beforeAutospacing="1" w:after="100" w:afterAutospacing="1" w:line="276" w:lineRule="auto"/>
      </w:pPr>
      <w:r w:rsidRPr="006C0311">
        <w:rPr>
          <w:b/>
          <w:bCs/>
        </w:rPr>
        <w:t xml:space="preserve">Polo </w:t>
      </w:r>
      <w:proofErr w:type="spellStart"/>
      <w:r w:rsidRPr="006C0311">
        <w:rPr>
          <w:b/>
          <w:bCs/>
        </w:rPr>
        <w:t>shirt</w:t>
      </w:r>
      <w:proofErr w:type="spellEnd"/>
      <w:r w:rsidRPr="006C0311">
        <w:t xml:space="preserve"> </w:t>
      </w:r>
      <w:r w:rsidRPr="006C0311">
        <w:rPr>
          <w:rtl/>
        </w:rPr>
        <w:t>قصير الأكمام، قماش قطني/بولستر مقاوم للاستخدام اليومي</w:t>
      </w:r>
      <w:r w:rsidRPr="006C0311">
        <w:t>.</w:t>
      </w:r>
    </w:p>
    <w:p w14:paraId="25034182" w14:textId="77777777" w:rsidR="006C0311" w:rsidRPr="006C0311" w:rsidRDefault="006C0311" w:rsidP="007B0656">
      <w:pPr>
        <w:numPr>
          <w:ilvl w:val="0"/>
          <w:numId w:val="21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النصف العلوي</w:t>
      </w:r>
      <w:r w:rsidRPr="006C0311">
        <w:t xml:space="preserve">: </w:t>
      </w:r>
      <w:r w:rsidRPr="006C0311">
        <w:rPr>
          <w:b/>
          <w:bCs/>
          <w:rtl/>
        </w:rPr>
        <w:t>رمادي غامق</w:t>
      </w:r>
      <w:r w:rsidRPr="006C0311">
        <w:t>.</w:t>
      </w:r>
    </w:p>
    <w:p w14:paraId="08F4ED20" w14:textId="77777777" w:rsidR="006C0311" w:rsidRPr="006C0311" w:rsidRDefault="006C0311" w:rsidP="007B0656">
      <w:pPr>
        <w:numPr>
          <w:ilvl w:val="0"/>
          <w:numId w:val="21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النصف السفلي</w:t>
      </w:r>
      <w:r w:rsidRPr="006C0311">
        <w:t xml:space="preserve">: </w:t>
      </w:r>
      <w:r w:rsidRPr="006C0311">
        <w:rPr>
          <w:b/>
          <w:bCs/>
          <w:rtl/>
        </w:rPr>
        <w:t>أحمر</w:t>
      </w:r>
      <w:r w:rsidRPr="006C0311">
        <w:t>.</w:t>
      </w:r>
    </w:p>
    <w:p w14:paraId="37399062" w14:textId="77777777" w:rsidR="006C0311" w:rsidRPr="006C0311" w:rsidRDefault="006C0311" w:rsidP="007B0656">
      <w:pPr>
        <w:numPr>
          <w:ilvl w:val="0"/>
          <w:numId w:val="21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خط أصفر بعرض 2–3 سم يفصل بين القسمين</w:t>
      </w:r>
      <w:r w:rsidRPr="006C0311">
        <w:t>.</w:t>
      </w:r>
    </w:p>
    <w:p w14:paraId="3664DC70" w14:textId="77777777" w:rsidR="006C0311" w:rsidRPr="006C0311" w:rsidRDefault="006C0311" w:rsidP="007B0656">
      <w:pPr>
        <w:numPr>
          <w:ilvl w:val="0"/>
          <w:numId w:val="21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r w:rsidRPr="006C0311">
        <w:rPr>
          <w:rtl/>
        </w:rPr>
        <w:t>مطبوع أو مطرز على الصدر (يسار</w:t>
      </w:r>
      <w:r w:rsidRPr="006C0311">
        <w:t>).</w:t>
      </w:r>
    </w:p>
    <w:p w14:paraId="5669908C" w14:textId="77777777" w:rsidR="006C0311" w:rsidRPr="006C0311" w:rsidRDefault="006C0311" w:rsidP="007B0656">
      <w:pPr>
        <w:numPr>
          <w:ilvl w:val="0"/>
          <w:numId w:val="21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خلف الظهر: 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proofErr w:type="spellStart"/>
      <w:r w:rsidRPr="006C0311">
        <w:t>Market</w:t>
      </w:r>
      <w:proofErr w:type="spellEnd"/>
      <w:r w:rsidRPr="006C0311">
        <w:t xml:space="preserve"> </w:t>
      </w:r>
      <w:r w:rsidRPr="006C0311">
        <w:rPr>
          <w:rtl/>
        </w:rPr>
        <w:t>بخط عريض</w:t>
      </w:r>
      <w:r w:rsidRPr="006C0311">
        <w:t>.</w:t>
      </w:r>
    </w:p>
    <w:p w14:paraId="2ADB3F3A" w14:textId="2EED6B50" w:rsidR="006C0311" w:rsidRPr="006C0311" w:rsidRDefault="006C0311" w:rsidP="007B0656">
      <w:pPr>
        <w:bidi/>
        <w:spacing w:line="276" w:lineRule="auto"/>
      </w:pPr>
    </w:p>
    <w:p w14:paraId="38154AEB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3. </w:t>
      </w:r>
      <w:r w:rsidRPr="006C0311">
        <w:rPr>
          <w:b/>
          <w:bCs/>
          <w:sz w:val="36"/>
          <w:szCs w:val="36"/>
          <w:rtl/>
        </w:rPr>
        <w:t>القبعة</w:t>
      </w:r>
      <w:r w:rsidRPr="006C0311">
        <w:rPr>
          <w:b/>
          <w:bCs/>
          <w:sz w:val="36"/>
          <w:szCs w:val="36"/>
        </w:rPr>
        <w:t xml:space="preserve"> (Casquette)</w:t>
      </w:r>
    </w:p>
    <w:p w14:paraId="23E7F1B7" w14:textId="77777777" w:rsidR="006C0311" w:rsidRPr="006C0311" w:rsidRDefault="006C0311" w:rsidP="007B0656">
      <w:pPr>
        <w:numPr>
          <w:ilvl w:val="0"/>
          <w:numId w:val="2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اللون الأساسي: رمادي</w:t>
      </w:r>
      <w:r w:rsidRPr="006C0311">
        <w:t>.</w:t>
      </w:r>
    </w:p>
    <w:p w14:paraId="1430B2E1" w14:textId="77777777" w:rsidR="006C0311" w:rsidRPr="006C0311" w:rsidRDefault="006C0311" w:rsidP="007B0656">
      <w:pPr>
        <w:numPr>
          <w:ilvl w:val="0"/>
          <w:numId w:val="22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</w:t>
      </w:r>
      <w:r w:rsidRPr="006C0311">
        <w:rPr>
          <w:rtl/>
        </w:rPr>
        <w:t>مطبوع بالأحمر/الأبيض في المقدمة</w:t>
      </w:r>
      <w:r w:rsidRPr="006C0311">
        <w:t>.</w:t>
      </w:r>
    </w:p>
    <w:p w14:paraId="7B42E799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4. </w:t>
      </w:r>
      <w:r w:rsidRPr="006C0311">
        <w:rPr>
          <w:b/>
          <w:bCs/>
          <w:sz w:val="36"/>
          <w:szCs w:val="36"/>
          <w:rtl/>
        </w:rPr>
        <w:t>السروال</w:t>
      </w:r>
    </w:p>
    <w:p w14:paraId="50BBC467" w14:textId="77777777" w:rsidR="006C0311" w:rsidRPr="006C0311" w:rsidRDefault="006C0311" w:rsidP="007B0656">
      <w:pPr>
        <w:numPr>
          <w:ilvl w:val="0"/>
          <w:numId w:val="2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لون موحّد</w:t>
      </w:r>
      <w:r w:rsidRPr="006C0311">
        <w:t xml:space="preserve">: </w:t>
      </w:r>
      <w:r w:rsidRPr="006C0311">
        <w:rPr>
          <w:b/>
          <w:bCs/>
          <w:rtl/>
        </w:rPr>
        <w:t>رمادي داكن</w:t>
      </w:r>
      <w:r w:rsidRPr="006C0311">
        <w:rPr>
          <w:rtl/>
        </w:rPr>
        <w:t xml:space="preserve"> أو </w:t>
      </w:r>
      <w:r w:rsidRPr="006C0311">
        <w:rPr>
          <w:b/>
          <w:bCs/>
          <w:rtl/>
        </w:rPr>
        <w:t>أسود عملي</w:t>
      </w:r>
      <w:r w:rsidRPr="006C0311">
        <w:t>.</w:t>
      </w:r>
    </w:p>
    <w:p w14:paraId="4E6A8BF1" w14:textId="77777777" w:rsidR="006C0311" w:rsidRPr="006C0311" w:rsidRDefault="006C0311" w:rsidP="007B0656">
      <w:pPr>
        <w:numPr>
          <w:ilvl w:val="0"/>
          <w:numId w:val="23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مريح، مع جيوب جانبية</w:t>
      </w:r>
      <w:r w:rsidRPr="006C0311">
        <w:t>.</w:t>
      </w:r>
    </w:p>
    <w:p w14:paraId="3211B244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5. </w:t>
      </w:r>
      <w:r w:rsidRPr="006C0311">
        <w:rPr>
          <w:b/>
          <w:bCs/>
          <w:sz w:val="36"/>
          <w:szCs w:val="36"/>
          <w:rtl/>
        </w:rPr>
        <w:t>الأحذية</w:t>
      </w:r>
    </w:p>
    <w:p w14:paraId="6BF0A5A1" w14:textId="77777777" w:rsidR="006C0311" w:rsidRPr="006C0311" w:rsidRDefault="006C0311" w:rsidP="007B0656">
      <w:pPr>
        <w:numPr>
          <w:ilvl w:val="0"/>
          <w:numId w:val="24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سوداء/رمادية، مريحة ومضادة للانزلاق</w:t>
      </w:r>
      <w:r w:rsidRPr="006C0311">
        <w:t>.</w:t>
      </w:r>
    </w:p>
    <w:p w14:paraId="7D159CD7" w14:textId="77777777" w:rsidR="006C0311" w:rsidRPr="006C0311" w:rsidRDefault="006C0311" w:rsidP="007B0656">
      <w:pPr>
        <w:bidi/>
        <w:spacing w:before="100" w:beforeAutospacing="1" w:after="100" w:afterAutospacing="1" w:line="276" w:lineRule="auto"/>
        <w:outlineLvl w:val="1"/>
        <w:rPr>
          <w:b/>
          <w:bCs/>
          <w:sz w:val="36"/>
          <w:szCs w:val="36"/>
        </w:rPr>
      </w:pPr>
      <w:r w:rsidRPr="006C0311">
        <w:rPr>
          <w:b/>
          <w:bCs/>
          <w:sz w:val="36"/>
          <w:szCs w:val="36"/>
        </w:rPr>
        <w:t xml:space="preserve">6. </w:t>
      </w:r>
      <w:proofErr w:type="spellStart"/>
      <w:r w:rsidRPr="006C0311">
        <w:rPr>
          <w:b/>
          <w:bCs/>
          <w:sz w:val="36"/>
          <w:szCs w:val="36"/>
          <w:rtl/>
        </w:rPr>
        <w:t>إكسسوارات</w:t>
      </w:r>
      <w:proofErr w:type="spellEnd"/>
      <w:r w:rsidRPr="006C0311">
        <w:rPr>
          <w:b/>
          <w:bCs/>
          <w:sz w:val="36"/>
          <w:szCs w:val="36"/>
          <w:rtl/>
        </w:rPr>
        <w:t xml:space="preserve"> إضافية</w:t>
      </w:r>
    </w:p>
    <w:p w14:paraId="412EE1D6" w14:textId="77777777" w:rsidR="006C0311" w:rsidRPr="006C0311" w:rsidRDefault="006C0311" w:rsidP="007B0656">
      <w:pPr>
        <w:numPr>
          <w:ilvl w:val="0"/>
          <w:numId w:val="25"/>
        </w:numPr>
        <w:bidi/>
        <w:spacing w:before="100" w:beforeAutospacing="1" w:after="100" w:afterAutospacing="1" w:line="276" w:lineRule="auto"/>
      </w:pPr>
      <w:r w:rsidRPr="006C0311">
        <w:rPr>
          <w:b/>
          <w:bCs/>
        </w:rPr>
        <w:t xml:space="preserve">Badge </w:t>
      </w:r>
      <w:r w:rsidRPr="006C0311">
        <w:rPr>
          <w:b/>
          <w:bCs/>
          <w:rtl/>
        </w:rPr>
        <w:t>اسم الموظف</w:t>
      </w:r>
      <w:r w:rsidRPr="006C0311">
        <w:rPr>
          <w:rtl/>
        </w:rPr>
        <w:t xml:space="preserve"> </w:t>
      </w:r>
      <w:r w:rsidRPr="006C0311">
        <w:t>(</w:t>
      </w:r>
      <w:r w:rsidRPr="006C0311">
        <w:rPr>
          <w:rtl/>
        </w:rPr>
        <w:t>مستطيل صغير بالأبيض/الأحمر</w:t>
      </w:r>
      <w:r w:rsidRPr="006C0311">
        <w:t>).</w:t>
      </w:r>
    </w:p>
    <w:p w14:paraId="3E9AA0CA" w14:textId="77777777" w:rsidR="006C0311" w:rsidRPr="006C0311" w:rsidRDefault="006C0311" w:rsidP="007B0656">
      <w:pPr>
        <w:numPr>
          <w:ilvl w:val="0"/>
          <w:numId w:val="25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>صناديق وأدوات العمل بنفس الهوية اللونية (رمادي + شعار</w:t>
      </w:r>
      <w:r w:rsidRPr="006C0311">
        <w:t xml:space="preserve"> </w:t>
      </w:r>
      <w:proofErr w:type="spellStart"/>
      <w:r w:rsidRPr="006C0311">
        <w:t>Selecto</w:t>
      </w:r>
      <w:proofErr w:type="spellEnd"/>
      <w:r w:rsidRPr="006C0311">
        <w:t xml:space="preserve"> + </w:t>
      </w:r>
      <w:r w:rsidRPr="006C0311">
        <w:rPr>
          <w:rtl/>
        </w:rPr>
        <w:t>خط أصفر</w:t>
      </w:r>
      <w:r w:rsidRPr="006C0311">
        <w:t>).</w:t>
      </w:r>
    </w:p>
    <w:p w14:paraId="78844F00" w14:textId="68275D9B" w:rsidR="006C0311" w:rsidRDefault="006C0311" w:rsidP="006C0311">
      <w:pPr>
        <w:bidi/>
        <w:spacing w:line="276" w:lineRule="auto"/>
        <w:jc w:val="right"/>
      </w:pPr>
      <w:r>
        <w:br w:type="page"/>
      </w:r>
    </w:p>
    <w:p w14:paraId="233A5200" w14:textId="7DFB8103" w:rsidR="006C0311" w:rsidRPr="006C0311" w:rsidRDefault="00C416F5" w:rsidP="00C416F5">
      <w:pPr>
        <w:bidi/>
        <w:spacing w:before="100" w:beforeAutospacing="1" w:after="100" w:afterAutospacing="1" w:line="276" w:lineRule="auto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59264" behindDoc="0" locked="0" layoutInCell="1" allowOverlap="1" wp14:anchorId="50EAF56E" wp14:editId="6BD21E26">
            <wp:simplePos x="0" y="0"/>
            <wp:positionH relativeFrom="column">
              <wp:posOffset>-135890</wp:posOffset>
            </wp:positionH>
            <wp:positionV relativeFrom="paragraph">
              <wp:posOffset>168910</wp:posOffset>
            </wp:positionV>
            <wp:extent cx="2343150" cy="2343150"/>
            <wp:effectExtent l="0" t="0" r="6350" b="6350"/>
            <wp:wrapSquare wrapText="bothSides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ple Color Emoji" w:hAnsi="Apple Color Emoji" w:cs="Apple Color Emoji"/>
          <w:b/>
          <w:bCs/>
          <w:kern w:val="36"/>
          <w:sz w:val="48"/>
          <w:szCs w:val="48"/>
        </w:rPr>
        <w:t xml:space="preserve"> </w:t>
      </w:r>
      <w:r w:rsidR="006C0311" w:rsidRPr="006C0311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🥦</w:t>
      </w:r>
      <w:r w:rsidR="006C0311" w:rsidRPr="006C0311">
        <w:rPr>
          <w:b/>
          <w:bCs/>
          <w:kern w:val="36"/>
          <w:sz w:val="48"/>
          <w:szCs w:val="48"/>
        </w:rPr>
        <w:t xml:space="preserve"> </w:t>
      </w:r>
      <w:r w:rsidR="006C0311" w:rsidRPr="006C0311">
        <w:rPr>
          <w:b/>
          <w:bCs/>
          <w:kern w:val="36"/>
          <w:sz w:val="48"/>
          <w:szCs w:val="48"/>
          <w:rtl/>
        </w:rPr>
        <w:t>زي موظفي قسم الخضر والفواكه</w:t>
      </w:r>
    </w:p>
    <w:p w14:paraId="0F689F1F" w14:textId="77777777" w:rsidR="006C0311" w:rsidRPr="006C0311" w:rsidRDefault="006C0311" w:rsidP="00C416F5">
      <w:pPr>
        <w:numPr>
          <w:ilvl w:val="0"/>
          <w:numId w:val="26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مريلة</w:t>
      </w:r>
      <w:r w:rsidRPr="006C0311">
        <w:rPr>
          <w:b/>
          <w:bCs/>
        </w:rPr>
        <w:t xml:space="preserve"> (Tablier) </w:t>
      </w:r>
      <w:r w:rsidRPr="006C0311">
        <w:rPr>
          <w:b/>
          <w:bCs/>
          <w:rtl/>
        </w:rPr>
        <w:t>كاملة الطول</w:t>
      </w:r>
      <w:r w:rsidRPr="006C0311">
        <w:t>:</w:t>
      </w:r>
    </w:p>
    <w:p w14:paraId="3BAD28ED" w14:textId="77777777" w:rsidR="006C0311" w:rsidRPr="006C0311" w:rsidRDefault="006C0311" w:rsidP="00C416F5">
      <w:pPr>
        <w:numPr>
          <w:ilvl w:val="1"/>
          <w:numId w:val="26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اللون: أخضر داكن (رمز </w:t>
      </w:r>
      <w:proofErr w:type="spellStart"/>
      <w:r w:rsidRPr="006C0311">
        <w:rPr>
          <w:rtl/>
        </w:rPr>
        <w:t>الطزاجة</w:t>
      </w:r>
      <w:proofErr w:type="spellEnd"/>
      <w:r w:rsidRPr="006C0311">
        <w:t>).</w:t>
      </w:r>
    </w:p>
    <w:p w14:paraId="7D07DC91" w14:textId="77777777" w:rsidR="006C0311" w:rsidRPr="006C0311" w:rsidRDefault="006C0311" w:rsidP="00C416F5">
      <w:pPr>
        <w:numPr>
          <w:ilvl w:val="1"/>
          <w:numId w:val="26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حافة علوية وخط أصفر رفيع مع شعار 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rPr>
          <w:b/>
          <w:bCs/>
        </w:rPr>
        <w:t xml:space="preserve"> </w:t>
      </w:r>
      <w:proofErr w:type="spellStart"/>
      <w:r w:rsidRPr="006C0311">
        <w:rPr>
          <w:b/>
          <w:bCs/>
        </w:rPr>
        <w:t>Market</w:t>
      </w:r>
      <w:proofErr w:type="spellEnd"/>
      <w:r w:rsidRPr="006C0311">
        <w:t xml:space="preserve"> </w:t>
      </w:r>
      <w:r w:rsidRPr="006C0311">
        <w:rPr>
          <w:rtl/>
        </w:rPr>
        <w:t>مطبوع بالجهة العليا</w:t>
      </w:r>
      <w:r w:rsidRPr="006C0311">
        <w:t>.</w:t>
      </w:r>
    </w:p>
    <w:p w14:paraId="31A5AA07" w14:textId="77777777" w:rsidR="006C0311" w:rsidRPr="006C0311" w:rsidRDefault="006C0311" w:rsidP="00C416F5">
      <w:pPr>
        <w:numPr>
          <w:ilvl w:val="0"/>
          <w:numId w:val="26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قميص داخلي</w:t>
      </w:r>
      <w:r w:rsidRPr="006C0311">
        <w:t xml:space="preserve">: </w:t>
      </w:r>
      <w:r w:rsidRPr="006C0311">
        <w:rPr>
          <w:rtl/>
        </w:rPr>
        <w:t>بولو رمادي غامق، بأكمام قصيرة</w:t>
      </w:r>
      <w:r w:rsidRPr="006C0311">
        <w:t>.</w:t>
      </w:r>
    </w:p>
    <w:p w14:paraId="3B78920E" w14:textId="77777777" w:rsidR="006C0311" w:rsidRPr="006C0311" w:rsidRDefault="006C0311" w:rsidP="00C416F5">
      <w:pPr>
        <w:numPr>
          <w:ilvl w:val="0"/>
          <w:numId w:val="26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قبعة أو شبكة شعر</w:t>
      </w:r>
      <w:r w:rsidRPr="006C0311">
        <w:rPr>
          <w:b/>
          <w:bCs/>
        </w:rPr>
        <w:t xml:space="preserve"> (Charlotte)</w:t>
      </w:r>
      <w:r w:rsidRPr="006C0311">
        <w:t xml:space="preserve">: </w:t>
      </w:r>
      <w:r w:rsidRPr="006C0311">
        <w:rPr>
          <w:rtl/>
        </w:rPr>
        <w:t>خضراء مع شعار صغير مطبوع</w:t>
      </w:r>
      <w:r w:rsidRPr="006C0311">
        <w:t>.</w:t>
      </w:r>
    </w:p>
    <w:p w14:paraId="1B87EFD1" w14:textId="77777777" w:rsidR="006C0311" w:rsidRPr="006C0311" w:rsidRDefault="006C0311" w:rsidP="00C416F5">
      <w:pPr>
        <w:numPr>
          <w:ilvl w:val="0"/>
          <w:numId w:val="26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سروال</w:t>
      </w:r>
      <w:r w:rsidRPr="006C0311">
        <w:t xml:space="preserve">: </w:t>
      </w:r>
      <w:r w:rsidRPr="006C0311">
        <w:rPr>
          <w:rtl/>
        </w:rPr>
        <w:t>رمادي غامق عملي</w:t>
      </w:r>
      <w:r w:rsidRPr="006C0311">
        <w:t>.</w:t>
      </w:r>
    </w:p>
    <w:p w14:paraId="4907D867" w14:textId="5B713ADB" w:rsidR="006C0311" w:rsidRPr="006C0311" w:rsidRDefault="006C0311" w:rsidP="00C416F5">
      <w:pPr>
        <w:numPr>
          <w:ilvl w:val="0"/>
          <w:numId w:val="26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حذاء</w:t>
      </w:r>
      <w:r w:rsidRPr="006C0311">
        <w:t xml:space="preserve">: </w:t>
      </w:r>
      <w:r w:rsidRPr="006C0311">
        <w:rPr>
          <w:rtl/>
        </w:rPr>
        <w:t>مضاد للانزلاق (أسود/رمادي</w:t>
      </w:r>
      <w:r w:rsidRPr="006C0311">
        <w:t>).</w:t>
      </w:r>
    </w:p>
    <w:p w14:paraId="4D05B917" w14:textId="0862A09E" w:rsidR="006C0311" w:rsidRPr="006C0311" w:rsidRDefault="006C0311" w:rsidP="00C416F5">
      <w:pPr>
        <w:bidi/>
        <w:spacing w:line="276" w:lineRule="auto"/>
      </w:pPr>
    </w:p>
    <w:p w14:paraId="6F9A80BE" w14:textId="06899A0E" w:rsidR="006C0311" w:rsidRPr="006C0311" w:rsidRDefault="00C416F5" w:rsidP="00C416F5">
      <w:pPr>
        <w:bidi/>
        <w:spacing w:before="100" w:beforeAutospacing="1" w:after="100" w:afterAutospacing="1" w:line="276" w:lineRule="auto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61312" behindDoc="0" locked="0" layoutInCell="1" allowOverlap="1" wp14:anchorId="470F3133" wp14:editId="498CDB6D">
            <wp:simplePos x="0" y="0"/>
            <wp:positionH relativeFrom="column">
              <wp:posOffset>-205740</wp:posOffset>
            </wp:positionH>
            <wp:positionV relativeFrom="paragraph">
              <wp:posOffset>193675</wp:posOffset>
            </wp:positionV>
            <wp:extent cx="2489200" cy="2489200"/>
            <wp:effectExtent l="0" t="0" r="0" b="0"/>
            <wp:wrapSquare wrapText="bothSides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0311" w:rsidRPr="006C0311">
        <w:rPr>
          <w:b/>
          <w:bCs/>
          <w:kern w:val="36"/>
          <w:sz w:val="48"/>
          <w:szCs w:val="48"/>
          <w:rtl/>
        </w:rPr>
        <w:t>زي موظفي الكاشير</w:t>
      </w:r>
      <w:r w:rsidR="006C0311" w:rsidRPr="006C0311">
        <w:rPr>
          <w:b/>
          <w:bCs/>
          <w:kern w:val="36"/>
          <w:sz w:val="48"/>
          <w:szCs w:val="48"/>
        </w:rPr>
        <w:t xml:space="preserve"> (Caissiers)</w:t>
      </w:r>
    </w:p>
    <w:p w14:paraId="1549ED9D" w14:textId="77777777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قميص/بولو</w:t>
      </w:r>
      <w:r w:rsidRPr="006C0311">
        <w:t xml:space="preserve">: </w:t>
      </w:r>
      <w:r w:rsidRPr="006C0311">
        <w:rPr>
          <w:rtl/>
        </w:rPr>
        <w:t>أبيض بخط أحمر عند الياقة والأكمام</w:t>
      </w:r>
      <w:r w:rsidRPr="006C0311">
        <w:t>.</w:t>
      </w:r>
    </w:p>
    <w:p w14:paraId="502D6BC9" w14:textId="59A7C042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شعار 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rPr>
          <w:b/>
          <w:bCs/>
        </w:rPr>
        <w:t xml:space="preserve"> </w:t>
      </w:r>
      <w:proofErr w:type="spellStart"/>
      <w:r w:rsidRPr="006C0311">
        <w:rPr>
          <w:b/>
          <w:bCs/>
        </w:rPr>
        <w:t>Market</w:t>
      </w:r>
      <w:proofErr w:type="spellEnd"/>
      <w:r w:rsidRPr="006C0311">
        <w:t xml:space="preserve"> </w:t>
      </w:r>
      <w:r w:rsidRPr="006C0311">
        <w:rPr>
          <w:rtl/>
        </w:rPr>
        <w:t>مطبوع على الصدر (يسار</w:t>
      </w:r>
      <w:r w:rsidRPr="006C0311">
        <w:t>).</w:t>
      </w:r>
    </w:p>
    <w:p w14:paraId="798CF05B" w14:textId="77777777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جاكيت خفيف رمادي</w:t>
      </w:r>
      <w:r w:rsidRPr="006C0311">
        <w:rPr>
          <w:rtl/>
        </w:rPr>
        <w:t xml:space="preserve"> </w:t>
      </w:r>
      <w:r w:rsidRPr="006C0311">
        <w:t>(</w:t>
      </w:r>
      <w:r w:rsidRPr="006C0311">
        <w:rPr>
          <w:rtl/>
        </w:rPr>
        <w:t>اختياري) للشهور الباردة</w:t>
      </w:r>
      <w:r w:rsidRPr="006C0311">
        <w:t>.</w:t>
      </w:r>
    </w:p>
    <w:p w14:paraId="2EEDDA4E" w14:textId="322640DB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b/>
          <w:bCs/>
        </w:rPr>
        <w:t xml:space="preserve">Badge </w:t>
      </w:r>
      <w:r w:rsidRPr="006C0311">
        <w:rPr>
          <w:b/>
          <w:bCs/>
          <w:rtl/>
        </w:rPr>
        <w:t>اسمي</w:t>
      </w:r>
      <w:r w:rsidRPr="006C0311">
        <w:t xml:space="preserve">: </w:t>
      </w:r>
      <w:r w:rsidRPr="006C0311">
        <w:rPr>
          <w:rtl/>
        </w:rPr>
        <w:t>يحمل اسم الموظف</w:t>
      </w:r>
      <w:r w:rsidRPr="006C0311">
        <w:t xml:space="preserve"> + QR </w:t>
      </w:r>
      <w:r w:rsidRPr="006C0311">
        <w:rPr>
          <w:rtl/>
        </w:rPr>
        <w:t>داخلي</w:t>
      </w:r>
      <w:r w:rsidRPr="006C0311">
        <w:t>.</w:t>
      </w:r>
    </w:p>
    <w:p w14:paraId="75DCB6ED" w14:textId="15E6217D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سروال</w:t>
      </w:r>
      <w:r w:rsidRPr="006C0311">
        <w:t xml:space="preserve">: </w:t>
      </w:r>
      <w:r w:rsidRPr="006C0311">
        <w:rPr>
          <w:rtl/>
        </w:rPr>
        <w:t>رمادي غامق موحّد</w:t>
      </w:r>
      <w:r w:rsidRPr="006C0311">
        <w:t>.</w:t>
      </w:r>
    </w:p>
    <w:p w14:paraId="2F62A513" w14:textId="782F04AC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قبعة (اختيارية</w:t>
      </w:r>
      <w:r w:rsidRPr="006C0311">
        <w:rPr>
          <w:b/>
          <w:bCs/>
        </w:rPr>
        <w:t>)</w:t>
      </w:r>
      <w:r w:rsidRPr="006C0311">
        <w:t xml:space="preserve">: </w:t>
      </w:r>
      <w:r w:rsidRPr="006C0311">
        <w:rPr>
          <w:rtl/>
        </w:rPr>
        <w:t>رمادية بخط أحمر</w:t>
      </w:r>
      <w:r w:rsidRPr="006C0311">
        <w:t>.</w:t>
      </w:r>
    </w:p>
    <w:p w14:paraId="766390DB" w14:textId="77777777" w:rsidR="006C0311" w:rsidRPr="006C0311" w:rsidRDefault="006C0311" w:rsidP="00C416F5">
      <w:pPr>
        <w:numPr>
          <w:ilvl w:val="0"/>
          <w:numId w:val="27"/>
        </w:numPr>
        <w:bidi/>
        <w:spacing w:before="100" w:beforeAutospacing="1" w:after="100" w:afterAutospacing="1" w:line="276" w:lineRule="auto"/>
      </w:pPr>
      <w:r w:rsidRPr="006C0311">
        <w:rPr>
          <w:b/>
          <w:bCs/>
          <w:rtl/>
        </w:rPr>
        <w:t>حذاء</w:t>
      </w:r>
      <w:r w:rsidRPr="006C0311">
        <w:t xml:space="preserve">: </w:t>
      </w:r>
      <w:r w:rsidRPr="006C0311">
        <w:rPr>
          <w:rtl/>
        </w:rPr>
        <w:t>أسود/رمادي، مضاد للانزلاق</w:t>
      </w:r>
      <w:r w:rsidRPr="006C0311">
        <w:t>.</w:t>
      </w:r>
    </w:p>
    <w:p w14:paraId="64B92249" w14:textId="66764B4F" w:rsidR="006C0311" w:rsidRPr="006C0311" w:rsidRDefault="006C0311" w:rsidP="00C416F5">
      <w:pPr>
        <w:bidi/>
        <w:spacing w:line="276" w:lineRule="auto"/>
      </w:pPr>
    </w:p>
    <w:p w14:paraId="2D6526C2" w14:textId="25200262" w:rsidR="006C0311" w:rsidRPr="006C0311" w:rsidRDefault="006C0311" w:rsidP="00C416F5">
      <w:pPr>
        <w:bidi/>
        <w:spacing w:before="100" w:beforeAutospacing="1" w:after="100" w:afterAutospacing="1" w:line="276" w:lineRule="auto"/>
        <w:outlineLvl w:val="0"/>
        <w:rPr>
          <w:b/>
          <w:bCs/>
          <w:kern w:val="36"/>
          <w:sz w:val="48"/>
          <w:szCs w:val="48"/>
        </w:rPr>
      </w:pPr>
      <w:r w:rsidRPr="006C0311">
        <w:rPr>
          <w:b/>
          <w:bCs/>
          <w:kern w:val="36"/>
          <w:sz w:val="48"/>
          <w:szCs w:val="48"/>
          <w:rtl/>
        </w:rPr>
        <w:t>ملاحظات أساسية</w:t>
      </w:r>
    </w:p>
    <w:p w14:paraId="1C8CAAF5" w14:textId="5C6CE099" w:rsidR="006C0311" w:rsidRPr="006C0311" w:rsidRDefault="006C0311" w:rsidP="00C416F5">
      <w:pPr>
        <w:numPr>
          <w:ilvl w:val="0"/>
          <w:numId w:val="2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الهدف أن يكون لكل قسم </w:t>
      </w:r>
      <w:r w:rsidRPr="006C0311">
        <w:rPr>
          <w:b/>
          <w:bCs/>
          <w:rtl/>
        </w:rPr>
        <w:t>هوية لونية واضحة</w:t>
      </w:r>
      <w:r w:rsidRPr="006C0311">
        <w:rPr>
          <w:rtl/>
        </w:rPr>
        <w:t xml:space="preserve"> </w:t>
      </w:r>
      <w:r w:rsidRPr="006C0311">
        <w:t>(</w:t>
      </w:r>
      <w:r w:rsidRPr="006C0311">
        <w:rPr>
          <w:rtl/>
        </w:rPr>
        <w:t>أحمر/رمادي للموظفين العامين، أخضر للخضر والفواكه، أبيض للكاشير</w:t>
      </w:r>
      <w:r w:rsidRPr="006C0311">
        <w:t>).</w:t>
      </w:r>
    </w:p>
    <w:p w14:paraId="5B87419C" w14:textId="3D5A4CFE" w:rsidR="006C0311" w:rsidRPr="006C0311" w:rsidRDefault="006C0311" w:rsidP="00C416F5">
      <w:pPr>
        <w:numPr>
          <w:ilvl w:val="0"/>
          <w:numId w:val="28"/>
        </w:numPr>
        <w:bidi/>
        <w:spacing w:before="100" w:beforeAutospacing="1" w:after="100" w:afterAutospacing="1" w:line="276" w:lineRule="auto"/>
      </w:pPr>
      <w:r w:rsidRPr="006C0311">
        <w:rPr>
          <w:rtl/>
        </w:rPr>
        <w:t xml:space="preserve">جميع الزيّات تحمل </w:t>
      </w:r>
      <w:r w:rsidRPr="006C0311">
        <w:rPr>
          <w:b/>
          <w:bCs/>
          <w:rtl/>
        </w:rPr>
        <w:t>شعار</w:t>
      </w:r>
      <w:r w:rsidRPr="006C0311">
        <w:rPr>
          <w:b/>
          <w:bCs/>
        </w:rPr>
        <w:t xml:space="preserve"> </w:t>
      </w:r>
      <w:proofErr w:type="spellStart"/>
      <w:r w:rsidRPr="006C0311">
        <w:rPr>
          <w:b/>
          <w:bCs/>
        </w:rPr>
        <w:t>Selecto</w:t>
      </w:r>
      <w:proofErr w:type="spellEnd"/>
      <w:r w:rsidRPr="006C0311">
        <w:rPr>
          <w:b/>
          <w:bCs/>
        </w:rPr>
        <w:t xml:space="preserve"> </w:t>
      </w:r>
      <w:proofErr w:type="spellStart"/>
      <w:r w:rsidRPr="006C0311">
        <w:rPr>
          <w:b/>
          <w:bCs/>
        </w:rPr>
        <w:t>Market</w:t>
      </w:r>
      <w:proofErr w:type="spellEnd"/>
      <w:r w:rsidRPr="006C0311">
        <w:rPr>
          <w:b/>
          <w:bCs/>
        </w:rPr>
        <w:t xml:space="preserve"> </w:t>
      </w:r>
      <w:r w:rsidRPr="006C0311">
        <w:rPr>
          <w:b/>
          <w:bCs/>
          <w:rtl/>
        </w:rPr>
        <w:t>مع أيقونة العربة</w:t>
      </w:r>
      <w:r w:rsidRPr="006C0311">
        <w:rPr>
          <w:rtl/>
        </w:rPr>
        <w:t xml:space="preserve"> لضمان وحدة الهوية البصرية</w:t>
      </w:r>
      <w:r w:rsidRPr="006C0311">
        <w:t>.</w:t>
      </w:r>
    </w:p>
    <w:p w14:paraId="493F0203" w14:textId="24167C2C" w:rsidR="006C0311" w:rsidRDefault="006C0311" w:rsidP="006C0311">
      <w:pPr>
        <w:bidi/>
        <w:spacing w:line="276" w:lineRule="auto"/>
        <w:jc w:val="right"/>
      </w:pPr>
      <w:r>
        <w:br w:type="page"/>
      </w:r>
    </w:p>
    <w:p w14:paraId="7E510343" w14:textId="0DA67523" w:rsidR="00C416F5" w:rsidRPr="00C416F5" w:rsidRDefault="00C416F5" w:rsidP="00C416F5">
      <w:pPr>
        <w:bidi/>
        <w:spacing w:before="100" w:beforeAutospacing="1" w:after="100" w:afterAutospacing="1" w:line="276" w:lineRule="auto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noProof/>
          <w:kern w:val="36"/>
          <w:sz w:val="48"/>
          <w:szCs w:val="48"/>
        </w:rPr>
        <w:lastRenderedPageBreak/>
        <w:drawing>
          <wp:anchor distT="0" distB="0" distL="114300" distR="114300" simplePos="0" relativeHeight="251660288" behindDoc="0" locked="0" layoutInCell="1" allowOverlap="1" wp14:anchorId="6A35FC2E" wp14:editId="6AF4F917">
            <wp:simplePos x="0" y="0"/>
            <wp:positionH relativeFrom="column">
              <wp:posOffset>-27940</wp:posOffset>
            </wp:positionH>
            <wp:positionV relativeFrom="paragraph">
              <wp:posOffset>0</wp:posOffset>
            </wp:positionV>
            <wp:extent cx="2449830" cy="2449830"/>
            <wp:effectExtent l="0" t="0" r="1270" b="1270"/>
            <wp:wrapSquare wrapText="bothSides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ple Color Emoji" w:hAnsi="Apple Color Emoji" w:cs="Apple Color Emoji"/>
          <w:b/>
          <w:bCs/>
          <w:kern w:val="36"/>
          <w:sz w:val="48"/>
          <w:szCs w:val="48"/>
        </w:rPr>
        <w:t xml:space="preserve"> </w:t>
      </w:r>
      <w:r w:rsidRPr="00C416F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🥩</w:t>
      </w:r>
      <w:r w:rsidRPr="00C416F5">
        <w:rPr>
          <w:b/>
          <w:bCs/>
          <w:kern w:val="36"/>
          <w:sz w:val="48"/>
          <w:szCs w:val="48"/>
        </w:rPr>
        <w:t xml:space="preserve"> </w:t>
      </w:r>
      <w:r w:rsidRPr="00C416F5">
        <w:rPr>
          <w:b/>
          <w:bCs/>
          <w:kern w:val="36"/>
          <w:sz w:val="48"/>
          <w:szCs w:val="48"/>
          <w:rtl/>
        </w:rPr>
        <w:t>زي موظفي قسم اللحوم</w:t>
      </w:r>
    </w:p>
    <w:p w14:paraId="04F71DE0" w14:textId="24F5BBCB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قميص داخلي</w:t>
      </w:r>
      <w:r w:rsidRPr="00C416F5">
        <w:t xml:space="preserve">: </w:t>
      </w:r>
      <w:r w:rsidRPr="00C416F5">
        <w:rPr>
          <w:rtl/>
        </w:rPr>
        <w:t>بولو أسود أو رمادي غامق</w:t>
      </w:r>
      <w:r w:rsidRPr="00C416F5">
        <w:t>.</w:t>
      </w:r>
    </w:p>
    <w:p w14:paraId="1741C9A8" w14:textId="55BAFE49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مريلة</w:t>
      </w:r>
      <w:r w:rsidRPr="00C416F5">
        <w:rPr>
          <w:b/>
          <w:bCs/>
        </w:rPr>
        <w:t xml:space="preserve"> (Tablier) </w:t>
      </w:r>
      <w:r w:rsidRPr="00C416F5">
        <w:rPr>
          <w:b/>
          <w:bCs/>
          <w:rtl/>
        </w:rPr>
        <w:t>حمراء داكنة</w:t>
      </w:r>
      <w:r w:rsidRPr="00C416F5">
        <w:rPr>
          <w:b/>
          <w:bCs/>
        </w:rPr>
        <w:t xml:space="preserve"> (Bordeaux)</w:t>
      </w:r>
      <w:r w:rsidRPr="00C416F5">
        <w:t xml:space="preserve"> </w:t>
      </w:r>
      <w:r w:rsidRPr="00C416F5">
        <w:rPr>
          <w:rtl/>
        </w:rPr>
        <w:t>ترمز للحوم</w:t>
      </w:r>
      <w:r w:rsidRPr="00C416F5">
        <w:t>.</w:t>
      </w:r>
    </w:p>
    <w:p w14:paraId="51E1FD1C" w14:textId="6FAFBD0D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rtl/>
        </w:rPr>
        <w:t xml:space="preserve">شعار </w:t>
      </w:r>
      <w:proofErr w:type="spellStart"/>
      <w:r w:rsidRPr="00C416F5">
        <w:rPr>
          <w:b/>
          <w:bCs/>
        </w:rPr>
        <w:t>Selecto</w:t>
      </w:r>
      <w:proofErr w:type="spellEnd"/>
      <w:r w:rsidRPr="00C416F5">
        <w:rPr>
          <w:b/>
          <w:bCs/>
        </w:rPr>
        <w:t xml:space="preserve"> </w:t>
      </w:r>
      <w:proofErr w:type="spellStart"/>
      <w:r w:rsidRPr="00C416F5">
        <w:rPr>
          <w:b/>
          <w:bCs/>
        </w:rPr>
        <w:t>Market</w:t>
      </w:r>
      <w:proofErr w:type="spellEnd"/>
      <w:r w:rsidRPr="00C416F5">
        <w:t xml:space="preserve"> </w:t>
      </w:r>
      <w:r w:rsidRPr="00C416F5">
        <w:rPr>
          <w:rtl/>
        </w:rPr>
        <w:t>مطبوع باللون الأبيض في الوسط</w:t>
      </w:r>
      <w:r w:rsidRPr="00C416F5">
        <w:t>.</w:t>
      </w:r>
    </w:p>
    <w:p w14:paraId="65B7F529" w14:textId="2926FDED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قبعة/غطاء رأس</w:t>
      </w:r>
      <w:r w:rsidRPr="00C416F5">
        <w:t xml:space="preserve">: </w:t>
      </w:r>
      <w:r w:rsidRPr="00C416F5">
        <w:rPr>
          <w:rtl/>
        </w:rPr>
        <w:t>حمراء بنفس درجة المريلة</w:t>
      </w:r>
      <w:r w:rsidRPr="00C416F5">
        <w:t>.</w:t>
      </w:r>
    </w:p>
    <w:p w14:paraId="5D450580" w14:textId="019E623A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قفازات</w:t>
      </w:r>
      <w:r w:rsidRPr="00C416F5">
        <w:t xml:space="preserve">: </w:t>
      </w:r>
      <w:r w:rsidRPr="00C416F5">
        <w:rPr>
          <w:rtl/>
        </w:rPr>
        <w:t>بيضاء/شفافة (مخصصة للعمل مع المواد الغذائية</w:t>
      </w:r>
      <w:r w:rsidRPr="00C416F5">
        <w:t>).</w:t>
      </w:r>
    </w:p>
    <w:p w14:paraId="3BF0F703" w14:textId="40F116E9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سروال</w:t>
      </w:r>
      <w:r w:rsidRPr="00C416F5">
        <w:t xml:space="preserve">: </w:t>
      </w:r>
      <w:r w:rsidRPr="00C416F5">
        <w:rPr>
          <w:rtl/>
        </w:rPr>
        <w:t>رمادي غامق/أسود مقاوم للبقع</w:t>
      </w:r>
      <w:r w:rsidRPr="00C416F5">
        <w:t>.</w:t>
      </w:r>
    </w:p>
    <w:p w14:paraId="2640FD11" w14:textId="5DE57187" w:rsidR="00C416F5" w:rsidRPr="00C416F5" w:rsidRDefault="00C416F5" w:rsidP="00C416F5">
      <w:pPr>
        <w:numPr>
          <w:ilvl w:val="0"/>
          <w:numId w:val="29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حذاء</w:t>
      </w:r>
      <w:r w:rsidRPr="00C416F5">
        <w:t xml:space="preserve">: </w:t>
      </w:r>
      <w:r w:rsidRPr="00C416F5">
        <w:rPr>
          <w:rtl/>
        </w:rPr>
        <w:t>أسود مضاد للانزلاق (خاص بالبيئة الرطبة</w:t>
      </w:r>
      <w:r w:rsidRPr="00C416F5">
        <w:t>).</w:t>
      </w:r>
    </w:p>
    <w:p w14:paraId="263939E3" w14:textId="18B96437" w:rsidR="00C416F5" w:rsidRPr="00C416F5" w:rsidRDefault="00C416F5" w:rsidP="00C416F5">
      <w:pPr>
        <w:bidi/>
        <w:spacing w:line="276" w:lineRule="auto"/>
      </w:pPr>
    </w:p>
    <w:p w14:paraId="7C6E8297" w14:textId="023219EA" w:rsidR="00C416F5" w:rsidRPr="00C416F5" w:rsidRDefault="00C416F5" w:rsidP="00C416F5">
      <w:pPr>
        <w:bidi/>
        <w:spacing w:before="100" w:beforeAutospacing="1" w:after="100" w:afterAutospacing="1" w:line="276" w:lineRule="auto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6B094769" wp14:editId="7276A900">
            <wp:simplePos x="0" y="0"/>
            <wp:positionH relativeFrom="column">
              <wp:posOffset>-46990</wp:posOffset>
            </wp:positionH>
            <wp:positionV relativeFrom="paragraph">
              <wp:posOffset>338455</wp:posOffset>
            </wp:positionV>
            <wp:extent cx="2520950" cy="2520950"/>
            <wp:effectExtent l="0" t="0" r="6350" b="6350"/>
            <wp:wrapSquare wrapText="bothSides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ple Color Emoji" w:hAnsi="Apple Color Emoji" w:cs="Apple Color Emoji"/>
          <w:b/>
          <w:bCs/>
          <w:kern w:val="36"/>
          <w:sz w:val="48"/>
          <w:szCs w:val="48"/>
        </w:rPr>
        <w:t xml:space="preserve"> </w:t>
      </w:r>
      <w:r w:rsidRPr="00C416F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🐟</w:t>
      </w:r>
      <w:r w:rsidRPr="00C416F5">
        <w:rPr>
          <w:b/>
          <w:bCs/>
          <w:kern w:val="36"/>
          <w:sz w:val="48"/>
          <w:szCs w:val="48"/>
        </w:rPr>
        <w:t xml:space="preserve"> </w:t>
      </w:r>
      <w:r w:rsidRPr="00C416F5">
        <w:rPr>
          <w:b/>
          <w:bCs/>
          <w:kern w:val="36"/>
          <w:sz w:val="48"/>
          <w:szCs w:val="48"/>
          <w:rtl/>
        </w:rPr>
        <w:t>زي موظفي قسم الأسماك</w:t>
      </w:r>
    </w:p>
    <w:p w14:paraId="3694E5D9" w14:textId="77777777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قميص داخلي</w:t>
      </w:r>
      <w:r w:rsidRPr="00C416F5">
        <w:t xml:space="preserve">: </w:t>
      </w:r>
      <w:r w:rsidRPr="00C416F5">
        <w:rPr>
          <w:rtl/>
        </w:rPr>
        <w:t>بولو رمادي غامق</w:t>
      </w:r>
      <w:r w:rsidRPr="00C416F5">
        <w:t>.</w:t>
      </w:r>
    </w:p>
    <w:p w14:paraId="09428D94" w14:textId="4674D298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مريلة</w:t>
      </w:r>
      <w:r w:rsidRPr="00C416F5">
        <w:rPr>
          <w:b/>
          <w:bCs/>
        </w:rPr>
        <w:t xml:space="preserve"> (Tablier) </w:t>
      </w:r>
      <w:r w:rsidRPr="00C416F5">
        <w:rPr>
          <w:b/>
          <w:bCs/>
          <w:rtl/>
        </w:rPr>
        <w:t>زرقاء داكنة</w:t>
      </w:r>
      <w:r w:rsidRPr="00C416F5">
        <w:rPr>
          <w:rtl/>
        </w:rPr>
        <w:t xml:space="preserve"> ترمز للبحر </w:t>
      </w:r>
      <w:proofErr w:type="spellStart"/>
      <w:r w:rsidRPr="00C416F5">
        <w:rPr>
          <w:rtl/>
        </w:rPr>
        <w:t>والطزاجة</w:t>
      </w:r>
      <w:proofErr w:type="spellEnd"/>
      <w:r w:rsidRPr="00C416F5">
        <w:t>.</w:t>
      </w:r>
    </w:p>
    <w:p w14:paraId="593E0EC7" w14:textId="77777777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rtl/>
        </w:rPr>
        <w:t xml:space="preserve">شعار </w:t>
      </w:r>
      <w:proofErr w:type="spellStart"/>
      <w:r w:rsidRPr="00C416F5">
        <w:rPr>
          <w:b/>
          <w:bCs/>
        </w:rPr>
        <w:t>Selecto</w:t>
      </w:r>
      <w:proofErr w:type="spellEnd"/>
      <w:r w:rsidRPr="00C416F5">
        <w:rPr>
          <w:b/>
          <w:bCs/>
        </w:rPr>
        <w:t xml:space="preserve"> </w:t>
      </w:r>
      <w:proofErr w:type="spellStart"/>
      <w:r w:rsidRPr="00C416F5">
        <w:rPr>
          <w:b/>
          <w:bCs/>
        </w:rPr>
        <w:t>Market</w:t>
      </w:r>
      <w:proofErr w:type="spellEnd"/>
      <w:r w:rsidRPr="00C416F5">
        <w:t xml:space="preserve"> </w:t>
      </w:r>
      <w:r w:rsidRPr="00C416F5">
        <w:rPr>
          <w:rtl/>
        </w:rPr>
        <w:t>مطبوع باللون الأبيض</w:t>
      </w:r>
      <w:r w:rsidRPr="00C416F5">
        <w:t>.</w:t>
      </w:r>
    </w:p>
    <w:p w14:paraId="3CC9C1FC" w14:textId="77777777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قبعة/غطاء رأس</w:t>
      </w:r>
      <w:r w:rsidRPr="00C416F5">
        <w:t xml:space="preserve">: </w:t>
      </w:r>
      <w:r w:rsidRPr="00C416F5">
        <w:rPr>
          <w:rtl/>
        </w:rPr>
        <w:t>زرقاء مع شعار صغير</w:t>
      </w:r>
      <w:r w:rsidRPr="00C416F5">
        <w:t>.</w:t>
      </w:r>
    </w:p>
    <w:p w14:paraId="2323A449" w14:textId="30E5402D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قفازات</w:t>
      </w:r>
      <w:r w:rsidRPr="00C416F5">
        <w:t xml:space="preserve">: </w:t>
      </w:r>
      <w:r w:rsidRPr="00C416F5">
        <w:rPr>
          <w:rtl/>
        </w:rPr>
        <w:t>أزرق فاتح أو شفاف</w:t>
      </w:r>
      <w:r w:rsidRPr="00C416F5">
        <w:t>.</w:t>
      </w:r>
    </w:p>
    <w:p w14:paraId="29623FCA" w14:textId="77777777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سروال</w:t>
      </w:r>
      <w:r w:rsidRPr="00C416F5">
        <w:t xml:space="preserve">: </w:t>
      </w:r>
      <w:r w:rsidRPr="00C416F5">
        <w:rPr>
          <w:rtl/>
        </w:rPr>
        <w:t>رمادي داكن مقاوم للرطوبة</w:t>
      </w:r>
      <w:r w:rsidRPr="00C416F5">
        <w:t>.</w:t>
      </w:r>
    </w:p>
    <w:p w14:paraId="3935F5DC" w14:textId="13F6B645" w:rsidR="00C416F5" w:rsidRPr="00C416F5" w:rsidRDefault="00C416F5" w:rsidP="00C416F5">
      <w:pPr>
        <w:numPr>
          <w:ilvl w:val="0"/>
          <w:numId w:val="30"/>
        </w:numPr>
        <w:bidi/>
        <w:spacing w:before="100" w:beforeAutospacing="1" w:after="100" w:afterAutospacing="1" w:line="276" w:lineRule="auto"/>
      </w:pPr>
      <w:r w:rsidRPr="00C416F5">
        <w:rPr>
          <w:b/>
          <w:bCs/>
          <w:rtl/>
        </w:rPr>
        <w:t>أحذية طويلة</w:t>
      </w:r>
      <w:r w:rsidRPr="00C416F5">
        <w:rPr>
          <w:b/>
          <w:bCs/>
        </w:rPr>
        <w:t xml:space="preserve"> (Bottes en caoutchouc)</w:t>
      </w:r>
      <w:r w:rsidRPr="00C416F5">
        <w:t xml:space="preserve"> </w:t>
      </w:r>
      <w:r w:rsidRPr="00C416F5">
        <w:rPr>
          <w:rtl/>
        </w:rPr>
        <w:t>بيضاء أو رمادية، مضادة للانزلاق</w:t>
      </w:r>
      <w:r w:rsidRPr="00C416F5">
        <w:t>.</w:t>
      </w:r>
    </w:p>
    <w:p w14:paraId="6625CBB7" w14:textId="6AC4D11B" w:rsidR="00C416F5" w:rsidRPr="00C416F5" w:rsidRDefault="00C416F5" w:rsidP="00C416F5">
      <w:pPr>
        <w:bidi/>
        <w:spacing w:line="276" w:lineRule="auto"/>
      </w:pPr>
    </w:p>
    <w:p w14:paraId="530520AB" w14:textId="19D4DD4F" w:rsidR="00C416F5" w:rsidRPr="00C416F5" w:rsidRDefault="00C416F5" w:rsidP="00C416F5">
      <w:pPr>
        <w:bidi/>
        <w:spacing w:before="100" w:beforeAutospacing="1" w:after="100" w:afterAutospacing="1" w:line="276" w:lineRule="auto"/>
      </w:pPr>
      <w:r w:rsidRPr="00C416F5">
        <w:rPr>
          <w:rFonts w:ascii="Apple Color Emoji" w:hAnsi="Apple Color Emoji" w:cs="Apple Color Emoji"/>
        </w:rPr>
        <w:t>📌</w:t>
      </w:r>
      <w:r w:rsidRPr="00C416F5">
        <w:t xml:space="preserve"> </w:t>
      </w:r>
      <w:r w:rsidRPr="00C416F5">
        <w:rPr>
          <w:rtl/>
        </w:rPr>
        <w:t>المبدأ</w:t>
      </w:r>
      <w:r w:rsidRPr="00C416F5">
        <w:t>:</w:t>
      </w:r>
    </w:p>
    <w:p w14:paraId="06C31D43" w14:textId="77777777" w:rsidR="00C416F5" w:rsidRPr="00C416F5" w:rsidRDefault="00C416F5" w:rsidP="00C416F5">
      <w:pPr>
        <w:numPr>
          <w:ilvl w:val="0"/>
          <w:numId w:val="31"/>
        </w:numPr>
        <w:bidi/>
        <w:spacing w:before="100" w:beforeAutospacing="1" w:after="100" w:afterAutospacing="1" w:line="276" w:lineRule="auto"/>
      </w:pPr>
      <w:r w:rsidRPr="00C416F5">
        <w:rPr>
          <w:rtl/>
        </w:rPr>
        <w:t>كل قسم بلونه الخاص ليسهل على الزبائن التمييز</w:t>
      </w:r>
      <w:r w:rsidRPr="00C416F5">
        <w:t>:</w:t>
      </w:r>
    </w:p>
    <w:p w14:paraId="06463E5A" w14:textId="77777777" w:rsidR="00C416F5" w:rsidRPr="00C416F5" w:rsidRDefault="00C416F5" w:rsidP="00C416F5">
      <w:pPr>
        <w:numPr>
          <w:ilvl w:val="1"/>
          <w:numId w:val="31"/>
        </w:numPr>
        <w:bidi/>
        <w:spacing w:before="100" w:beforeAutospacing="1" w:after="100" w:afterAutospacing="1" w:line="276" w:lineRule="auto"/>
      </w:pPr>
      <w:r w:rsidRPr="00C416F5">
        <w:rPr>
          <w:rtl/>
        </w:rPr>
        <w:t xml:space="preserve">اللحوم = أحمر </w:t>
      </w:r>
      <w:proofErr w:type="spellStart"/>
      <w:r w:rsidRPr="00C416F5">
        <w:rPr>
          <w:rtl/>
        </w:rPr>
        <w:t>بورغوندي</w:t>
      </w:r>
      <w:proofErr w:type="spellEnd"/>
      <w:r w:rsidRPr="00C416F5">
        <w:t>.</w:t>
      </w:r>
    </w:p>
    <w:p w14:paraId="4FD2C036" w14:textId="77777777" w:rsidR="00C416F5" w:rsidRPr="00C416F5" w:rsidRDefault="00C416F5" w:rsidP="00C416F5">
      <w:pPr>
        <w:numPr>
          <w:ilvl w:val="1"/>
          <w:numId w:val="31"/>
        </w:numPr>
        <w:bidi/>
        <w:spacing w:before="100" w:beforeAutospacing="1" w:after="100" w:afterAutospacing="1" w:line="276" w:lineRule="auto"/>
      </w:pPr>
      <w:r w:rsidRPr="00C416F5">
        <w:rPr>
          <w:rtl/>
        </w:rPr>
        <w:t>الأسماك = أزرق بحري</w:t>
      </w:r>
      <w:r w:rsidRPr="00C416F5">
        <w:t>.</w:t>
      </w:r>
    </w:p>
    <w:p w14:paraId="6324B653" w14:textId="77777777" w:rsidR="00C416F5" w:rsidRPr="00C416F5" w:rsidRDefault="00C416F5" w:rsidP="00C416F5">
      <w:pPr>
        <w:numPr>
          <w:ilvl w:val="0"/>
          <w:numId w:val="31"/>
        </w:numPr>
        <w:bidi/>
        <w:spacing w:before="100" w:beforeAutospacing="1" w:after="100" w:afterAutospacing="1" w:line="276" w:lineRule="auto"/>
      </w:pPr>
      <w:r w:rsidRPr="00C416F5">
        <w:rPr>
          <w:rtl/>
        </w:rPr>
        <w:t xml:space="preserve">مع الحفاظ على </w:t>
      </w:r>
      <w:r w:rsidRPr="00C416F5">
        <w:rPr>
          <w:b/>
          <w:bCs/>
          <w:rtl/>
        </w:rPr>
        <w:t>شعار</w:t>
      </w:r>
      <w:r w:rsidRPr="00C416F5">
        <w:rPr>
          <w:b/>
          <w:bCs/>
        </w:rPr>
        <w:t xml:space="preserve"> </w:t>
      </w:r>
      <w:proofErr w:type="spellStart"/>
      <w:r w:rsidRPr="00C416F5">
        <w:rPr>
          <w:b/>
          <w:bCs/>
        </w:rPr>
        <w:t>Selecto</w:t>
      </w:r>
      <w:proofErr w:type="spellEnd"/>
      <w:r w:rsidRPr="00C416F5">
        <w:rPr>
          <w:b/>
          <w:bCs/>
        </w:rPr>
        <w:t xml:space="preserve"> </w:t>
      </w:r>
      <w:proofErr w:type="spellStart"/>
      <w:r w:rsidRPr="00C416F5">
        <w:rPr>
          <w:b/>
          <w:bCs/>
        </w:rPr>
        <w:t>Market</w:t>
      </w:r>
      <w:proofErr w:type="spellEnd"/>
      <w:r w:rsidRPr="00C416F5">
        <w:rPr>
          <w:b/>
          <w:bCs/>
        </w:rPr>
        <w:t xml:space="preserve"> + </w:t>
      </w:r>
      <w:r w:rsidRPr="00C416F5">
        <w:rPr>
          <w:b/>
          <w:bCs/>
          <w:rtl/>
        </w:rPr>
        <w:t>العربة</w:t>
      </w:r>
      <w:r w:rsidRPr="00C416F5">
        <w:rPr>
          <w:rtl/>
        </w:rPr>
        <w:t xml:space="preserve"> في كل الزيّات</w:t>
      </w:r>
      <w:r w:rsidRPr="00C416F5">
        <w:t>.</w:t>
      </w:r>
    </w:p>
    <w:p w14:paraId="05F502F2" w14:textId="489ECD85" w:rsidR="008E2111" w:rsidRDefault="008E2111">
      <w:pPr>
        <w:spacing w:line="259" w:lineRule="auto"/>
        <w:rPr>
          <w:rFonts w:asciiTheme="minorHAnsi" w:eastAsiaTheme="minorHAnsi" w:hAnsiTheme="minorHAnsi" w:cstheme="minorBidi"/>
          <w:sz w:val="20"/>
          <w:szCs w:val="20"/>
          <w:rtl/>
          <w:lang w:eastAsia="en-US"/>
        </w:rPr>
      </w:pPr>
      <w:r>
        <w:rPr>
          <w:rtl/>
        </w:rPr>
        <w:br w:type="page"/>
      </w:r>
    </w:p>
    <w:p w14:paraId="3C468A6C" w14:textId="7ECF2CFE" w:rsidR="008E2111" w:rsidRDefault="008E2111" w:rsidP="008E2111">
      <w:pPr>
        <w:pStyle w:val="Titre1"/>
        <w:jc w:val="left"/>
        <w:rPr>
          <w:sz w:val="48"/>
          <w:szCs w:val="48"/>
        </w:rPr>
      </w:pPr>
      <w:r>
        <w:rPr>
          <w:rStyle w:val="lev"/>
          <w:b w:val="0"/>
          <w:bCs w:val="0"/>
        </w:rPr>
        <w:lastRenderedPageBreak/>
        <w:t>Iconographie &amp; Illustrations – Selecto Market</w:t>
      </w:r>
    </w:p>
    <w:p w14:paraId="79392633" w14:textId="35260DE3" w:rsidR="008E2111" w:rsidRDefault="008E2111" w:rsidP="008E2111">
      <w:pPr>
        <w:pStyle w:val="Titre2"/>
        <w:jc w:val="left"/>
      </w:pPr>
      <w:r>
        <w:t xml:space="preserve">1. </w:t>
      </w:r>
      <w:r>
        <w:rPr>
          <w:rStyle w:val="lev"/>
          <w:b w:val="0"/>
          <w:bCs w:val="0"/>
        </w:rPr>
        <w:t>Style Graphique</w:t>
      </w:r>
    </w:p>
    <w:p w14:paraId="207B71FC" w14:textId="582F46FF" w:rsidR="008E2111" w:rsidRDefault="008E2111" w:rsidP="008E2111">
      <w:pPr>
        <w:pStyle w:val="NormalWeb"/>
        <w:numPr>
          <w:ilvl w:val="0"/>
          <w:numId w:val="32"/>
        </w:numPr>
        <w:bidi/>
        <w:spacing w:line="276" w:lineRule="auto"/>
      </w:pPr>
      <w:r>
        <w:rPr>
          <w:noProof/>
          <w:rtl/>
          <w:lang w:val="ar-SA"/>
        </w:rPr>
        <w:drawing>
          <wp:anchor distT="0" distB="0" distL="114300" distR="114300" simplePos="0" relativeHeight="251665408" behindDoc="0" locked="0" layoutInCell="1" allowOverlap="1" wp14:anchorId="00C10049" wp14:editId="70E30874">
            <wp:simplePos x="0" y="0"/>
            <wp:positionH relativeFrom="column">
              <wp:posOffset>251460</wp:posOffset>
            </wp:positionH>
            <wp:positionV relativeFrom="paragraph">
              <wp:posOffset>159385</wp:posOffset>
            </wp:positionV>
            <wp:extent cx="1884680" cy="1884680"/>
            <wp:effectExtent l="0" t="0" r="0" b="0"/>
            <wp:wrapSquare wrapText="bothSides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lev"/>
          <w:rtl/>
        </w:rPr>
        <w:t>أيقونات</w:t>
      </w:r>
      <w:r>
        <w:rPr>
          <w:rStyle w:val="lev"/>
        </w:rPr>
        <w:t xml:space="preserve"> (Flat Design / </w:t>
      </w:r>
      <w:proofErr w:type="spellStart"/>
      <w:r>
        <w:rPr>
          <w:rStyle w:val="lev"/>
        </w:rPr>
        <w:t>Vector</w:t>
      </w:r>
      <w:proofErr w:type="spellEnd"/>
      <w:r>
        <w:rPr>
          <w:rStyle w:val="lev"/>
        </w:rPr>
        <w:t>)</w:t>
      </w:r>
      <w:r>
        <w:t xml:space="preserve"> </w:t>
      </w:r>
      <w:r>
        <w:rPr>
          <w:rtl/>
        </w:rPr>
        <w:t>بسيطة، حديثة، بألوان الهوية (أحمر</w:t>
      </w:r>
      <w:r>
        <w:t xml:space="preserve"> #E30613</w:t>
      </w:r>
      <w:r>
        <w:rPr>
          <w:rtl/>
        </w:rPr>
        <w:t>، أصفر</w:t>
      </w:r>
      <w:r>
        <w:t xml:space="preserve"> #FFD700</w:t>
      </w:r>
      <w:r>
        <w:rPr>
          <w:rtl/>
        </w:rPr>
        <w:t>، رمادي #2</w:t>
      </w:r>
      <w:r>
        <w:t>E2E2E).</w:t>
      </w:r>
    </w:p>
    <w:p w14:paraId="3AD082F9" w14:textId="77777777" w:rsidR="008E2111" w:rsidRDefault="008E2111" w:rsidP="008E2111">
      <w:pPr>
        <w:pStyle w:val="NormalWeb"/>
        <w:numPr>
          <w:ilvl w:val="0"/>
          <w:numId w:val="32"/>
        </w:numPr>
        <w:bidi/>
        <w:spacing w:line="276" w:lineRule="auto"/>
      </w:pPr>
      <w:r>
        <w:rPr>
          <w:rStyle w:val="lev"/>
          <w:rtl/>
        </w:rPr>
        <w:t>صور فوتوغرافية</w:t>
      </w:r>
      <w:r>
        <w:rPr>
          <w:rtl/>
        </w:rPr>
        <w:t xml:space="preserve"> واقعية</w:t>
      </w:r>
      <w:r>
        <w:t xml:space="preserve"> (</w:t>
      </w:r>
      <w:proofErr w:type="spellStart"/>
      <w:r>
        <w:t>photorealistic</w:t>
      </w:r>
      <w:proofErr w:type="spellEnd"/>
      <w:r>
        <w:t xml:space="preserve">) </w:t>
      </w:r>
      <w:r>
        <w:rPr>
          <w:rtl/>
        </w:rPr>
        <w:t>عالية الجودة تُظهر</w:t>
      </w:r>
      <w:r>
        <w:t>:</w:t>
      </w:r>
    </w:p>
    <w:p w14:paraId="6C3D6DA9" w14:textId="77777777" w:rsidR="008E2111" w:rsidRDefault="008E2111" w:rsidP="008E2111">
      <w:pPr>
        <w:pStyle w:val="NormalWeb"/>
        <w:numPr>
          <w:ilvl w:val="1"/>
          <w:numId w:val="32"/>
        </w:numPr>
        <w:bidi/>
        <w:spacing w:line="276" w:lineRule="auto"/>
      </w:pPr>
      <w:r>
        <w:rPr>
          <w:rtl/>
        </w:rPr>
        <w:t>المنتجات الطازجة (خضر، فواكه، لحوم، أسماك</w:t>
      </w:r>
      <w:r>
        <w:t>).</w:t>
      </w:r>
    </w:p>
    <w:p w14:paraId="0BA4D91E" w14:textId="6F1C6E79" w:rsidR="008E2111" w:rsidRDefault="008E2111" w:rsidP="008E2111">
      <w:pPr>
        <w:pStyle w:val="NormalWeb"/>
        <w:numPr>
          <w:ilvl w:val="1"/>
          <w:numId w:val="32"/>
        </w:numPr>
        <w:bidi/>
        <w:spacing w:line="276" w:lineRule="auto"/>
      </w:pPr>
      <w:r>
        <w:rPr>
          <w:rtl/>
        </w:rPr>
        <w:t>الأسرة المغربية أثناء التسوق</w:t>
      </w:r>
      <w:r>
        <w:t>.</w:t>
      </w:r>
    </w:p>
    <w:p w14:paraId="4E2A1CF4" w14:textId="3D8ACAFF" w:rsidR="008E2111" w:rsidRDefault="008E2111" w:rsidP="008E2111">
      <w:pPr>
        <w:pStyle w:val="NormalWeb"/>
        <w:numPr>
          <w:ilvl w:val="1"/>
          <w:numId w:val="32"/>
        </w:numPr>
        <w:bidi/>
        <w:spacing w:line="276" w:lineRule="auto"/>
      </w:pPr>
      <w:r>
        <w:rPr>
          <w:rtl/>
        </w:rPr>
        <w:t>مشاهد من داخل السوبر ماركت</w:t>
      </w:r>
      <w:r>
        <w:t>.</w:t>
      </w:r>
    </w:p>
    <w:p w14:paraId="40A59A4D" w14:textId="15857609" w:rsidR="008E2111" w:rsidRDefault="008E2111" w:rsidP="008E2111"/>
    <w:p w14:paraId="5F3F026D" w14:textId="07F8EE4B" w:rsidR="008E2111" w:rsidRDefault="008E2111" w:rsidP="008E2111">
      <w:pPr>
        <w:pStyle w:val="Titre2"/>
        <w:jc w:val="left"/>
      </w:pPr>
    </w:p>
    <w:p w14:paraId="19670887" w14:textId="5035DB3C" w:rsidR="008E2111" w:rsidRDefault="008E2111" w:rsidP="008E2111">
      <w:pPr>
        <w:pStyle w:val="Titre2"/>
        <w:jc w:val="left"/>
      </w:pPr>
    </w:p>
    <w:p w14:paraId="56C220C2" w14:textId="462BDAA3" w:rsidR="008E2111" w:rsidRDefault="008E2111" w:rsidP="008E2111">
      <w:pPr>
        <w:pStyle w:val="Titre2"/>
        <w:jc w:val="left"/>
      </w:pPr>
    </w:p>
    <w:p w14:paraId="067D2207" w14:textId="60F2B53E" w:rsidR="008E2111" w:rsidRDefault="008E2111" w:rsidP="008E2111">
      <w:pPr>
        <w:pStyle w:val="Titre2"/>
        <w:jc w:val="left"/>
      </w:pPr>
    </w:p>
    <w:p w14:paraId="2C1D57C3" w14:textId="2AB377E3" w:rsidR="008E2111" w:rsidRDefault="008E2111" w:rsidP="008E2111">
      <w:pPr>
        <w:pStyle w:val="Titre2"/>
        <w:jc w:val="left"/>
      </w:pPr>
      <w:r>
        <w:t xml:space="preserve">2. </w:t>
      </w:r>
      <w:r>
        <w:rPr>
          <w:rStyle w:val="lev"/>
          <w:b w:val="0"/>
          <w:bCs w:val="0"/>
        </w:rPr>
        <w:t>Thématiques d’Illustrations</w:t>
      </w:r>
    </w:p>
    <w:p w14:paraId="7CBC9ADE" w14:textId="3C0DE1C1" w:rsidR="008E2111" w:rsidRDefault="00CA188B" w:rsidP="008E2111">
      <w:pPr>
        <w:pStyle w:val="NormalWeb"/>
        <w:numPr>
          <w:ilvl w:val="0"/>
          <w:numId w:val="33"/>
        </w:numPr>
      </w:pPr>
      <w:r>
        <w:rPr>
          <w:noProof/>
          <w:rtl/>
          <w:lang w:val="ar-SA"/>
        </w:rPr>
        <w:drawing>
          <wp:anchor distT="0" distB="0" distL="114300" distR="114300" simplePos="0" relativeHeight="251674624" behindDoc="0" locked="0" layoutInCell="1" allowOverlap="1" wp14:anchorId="5D96553B" wp14:editId="101CD9BA">
            <wp:simplePos x="0" y="0"/>
            <wp:positionH relativeFrom="column">
              <wp:posOffset>-415290</wp:posOffset>
            </wp:positionH>
            <wp:positionV relativeFrom="paragraph">
              <wp:posOffset>183515</wp:posOffset>
            </wp:positionV>
            <wp:extent cx="2609850" cy="1739265"/>
            <wp:effectExtent l="0" t="0" r="6350" b="635"/>
            <wp:wrapSquare wrapText="bothSides"/>
            <wp:docPr id="94" name="Imag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111">
        <w:rPr>
          <w:rStyle w:val="lev"/>
        </w:rPr>
        <w:t>Produits Frais (Fruits &amp; Légumes, Viande, Poisson)</w:t>
      </w:r>
    </w:p>
    <w:p w14:paraId="6A8E3E57" w14:textId="0A4D078D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صور للمنتجات بتنسيق جذاب مع شعار</w:t>
      </w:r>
      <w:r>
        <w:t xml:space="preserve"> </w:t>
      </w:r>
      <w:proofErr w:type="spellStart"/>
      <w:r>
        <w:t>Selecto</w:t>
      </w:r>
      <w:proofErr w:type="spellEnd"/>
      <w:r>
        <w:t>.</w:t>
      </w:r>
    </w:p>
    <w:p w14:paraId="6DFA8E02" w14:textId="5987C8B8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أيقونات: تفاحة</w:t>
      </w:r>
      <w:r>
        <w:t xml:space="preserve"> </w:t>
      </w:r>
      <w:r>
        <w:rPr>
          <w:rFonts w:ascii="Apple Color Emoji" w:hAnsi="Apple Color Emoji" w:cs="Apple Color Emoji"/>
        </w:rPr>
        <w:t>🍎</w:t>
      </w:r>
      <w:r>
        <w:rPr>
          <w:rtl/>
        </w:rPr>
        <w:t>، لحم</w:t>
      </w:r>
      <w:r>
        <w:t xml:space="preserve"> </w:t>
      </w:r>
      <w:r>
        <w:rPr>
          <w:rFonts w:ascii="Apple Color Emoji" w:hAnsi="Apple Color Emoji" w:cs="Apple Color Emoji"/>
        </w:rPr>
        <w:t>🥩</w:t>
      </w:r>
      <w:r>
        <w:rPr>
          <w:rtl/>
        </w:rPr>
        <w:t>، سمكة</w:t>
      </w:r>
      <w:r>
        <w:t xml:space="preserve"> </w:t>
      </w:r>
      <w:r>
        <w:rPr>
          <w:rFonts w:ascii="Apple Color Emoji" w:hAnsi="Apple Color Emoji" w:cs="Apple Color Emoji"/>
        </w:rPr>
        <w:t>🐟</w:t>
      </w:r>
      <w:r>
        <w:t>.</w:t>
      </w:r>
    </w:p>
    <w:p w14:paraId="4026CCFA" w14:textId="1F22331C" w:rsidR="008E2111" w:rsidRDefault="008E2111" w:rsidP="008E2111">
      <w:pPr>
        <w:pStyle w:val="NormalWeb"/>
        <w:numPr>
          <w:ilvl w:val="0"/>
          <w:numId w:val="33"/>
        </w:numPr>
      </w:pPr>
      <w:r>
        <w:rPr>
          <w:rStyle w:val="lev"/>
        </w:rPr>
        <w:t>Expérience Client</w:t>
      </w:r>
    </w:p>
    <w:p w14:paraId="2B925C2D" w14:textId="45C21F07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صورة عميل يحمل سلة أو كيس</w:t>
      </w:r>
      <w:r>
        <w:t xml:space="preserve"> </w:t>
      </w:r>
      <w:proofErr w:type="spellStart"/>
      <w:r>
        <w:t>Selecto</w:t>
      </w:r>
      <w:proofErr w:type="spellEnd"/>
      <w:r>
        <w:t>.</w:t>
      </w:r>
    </w:p>
    <w:p w14:paraId="28E6FD85" w14:textId="77777777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أيقونات: سلة تسوق</w:t>
      </w:r>
      <w:r>
        <w:t xml:space="preserve"> </w:t>
      </w:r>
      <w:r>
        <w:rPr>
          <w:rFonts w:ascii="Apple Color Emoji" w:hAnsi="Apple Color Emoji" w:cs="Apple Color Emoji"/>
        </w:rPr>
        <w:t>🛒</w:t>
      </w:r>
      <w:r>
        <w:rPr>
          <w:rtl/>
        </w:rPr>
        <w:t>، خدمة زبائن</w:t>
      </w:r>
      <w:r>
        <w:t xml:space="preserve"> </w:t>
      </w:r>
      <w:r>
        <w:rPr>
          <w:rFonts w:ascii="Apple Color Emoji" w:hAnsi="Apple Color Emoji" w:cs="Apple Color Emoji"/>
        </w:rPr>
        <w:t>🤝</w:t>
      </w:r>
      <w:r>
        <w:t>.</w:t>
      </w:r>
    </w:p>
    <w:p w14:paraId="4098A29F" w14:textId="77777777" w:rsidR="008E2111" w:rsidRDefault="008E2111" w:rsidP="008E2111">
      <w:pPr>
        <w:pStyle w:val="NormalWeb"/>
        <w:numPr>
          <w:ilvl w:val="0"/>
          <w:numId w:val="33"/>
        </w:numPr>
      </w:pPr>
      <w:r>
        <w:rPr>
          <w:rStyle w:val="lev"/>
        </w:rPr>
        <w:t>Digital &amp; Fidélité</w:t>
      </w:r>
    </w:p>
    <w:p w14:paraId="3AA3764B" w14:textId="77777777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أيقونات</w:t>
      </w:r>
      <w:r>
        <w:t xml:space="preserve">: Carte Employé, QR Code, Smartphone avec App </w:t>
      </w:r>
      <w:proofErr w:type="spellStart"/>
      <w:r>
        <w:t>Selecto</w:t>
      </w:r>
      <w:proofErr w:type="spellEnd"/>
      <w:r>
        <w:t>.</w:t>
      </w:r>
    </w:p>
    <w:p w14:paraId="2BFDEE7E" w14:textId="77777777" w:rsidR="008E2111" w:rsidRDefault="008E2111" w:rsidP="008E2111">
      <w:pPr>
        <w:pStyle w:val="NormalWeb"/>
        <w:numPr>
          <w:ilvl w:val="0"/>
          <w:numId w:val="33"/>
        </w:numPr>
      </w:pPr>
      <w:r>
        <w:rPr>
          <w:rStyle w:val="lev"/>
        </w:rPr>
        <w:t>Promotions &amp; Offres</w:t>
      </w:r>
    </w:p>
    <w:p w14:paraId="47B32A0B" w14:textId="77777777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أيقونات</w:t>
      </w:r>
      <w:r>
        <w:t>: Tag %</w:t>
      </w:r>
      <w:r>
        <w:rPr>
          <w:rtl/>
        </w:rPr>
        <w:t>، ملصق</w:t>
      </w:r>
      <w:r>
        <w:t xml:space="preserve"> Promo</w:t>
      </w:r>
      <w:r>
        <w:rPr>
          <w:rtl/>
        </w:rPr>
        <w:t>، نجمة صفراء</w:t>
      </w:r>
      <w:r>
        <w:t>.</w:t>
      </w:r>
    </w:p>
    <w:p w14:paraId="3F60D2C5" w14:textId="77777777" w:rsidR="008E2111" w:rsidRDefault="008E2111" w:rsidP="008E2111">
      <w:pPr>
        <w:pStyle w:val="NormalWeb"/>
        <w:numPr>
          <w:ilvl w:val="1"/>
          <w:numId w:val="33"/>
        </w:numPr>
        <w:bidi/>
      </w:pPr>
      <w:r>
        <w:rPr>
          <w:rtl/>
        </w:rPr>
        <w:t>صور: رفوف مع بطاقات الأسعار الملونة (كما أعددناها</w:t>
      </w:r>
      <w:r>
        <w:t>).</w:t>
      </w:r>
    </w:p>
    <w:p w14:paraId="0082A331" w14:textId="6F23DDB8" w:rsidR="008E2111" w:rsidRDefault="008E2111" w:rsidP="008E2111"/>
    <w:p w14:paraId="2EBB3730" w14:textId="77777777" w:rsidR="008E2111" w:rsidRDefault="008E2111" w:rsidP="008E2111">
      <w:pPr>
        <w:pStyle w:val="Titre2"/>
        <w:jc w:val="left"/>
      </w:pPr>
      <w:r>
        <w:t xml:space="preserve">3. </w:t>
      </w:r>
      <w:r>
        <w:rPr>
          <w:rStyle w:val="lev"/>
          <w:b w:val="0"/>
          <w:bCs w:val="0"/>
        </w:rPr>
        <w:t>Application des Illustrations</w:t>
      </w:r>
    </w:p>
    <w:p w14:paraId="5F41029B" w14:textId="77777777" w:rsidR="008E2111" w:rsidRDefault="008E2111" w:rsidP="008E2111">
      <w:pPr>
        <w:pStyle w:val="NormalWeb"/>
        <w:numPr>
          <w:ilvl w:val="0"/>
          <w:numId w:val="34"/>
        </w:numPr>
      </w:pPr>
      <w:r>
        <w:rPr>
          <w:rStyle w:val="lev"/>
        </w:rPr>
        <w:t>Site web &amp; Application Mobile.</w:t>
      </w:r>
    </w:p>
    <w:p w14:paraId="5C0DD54D" w14:textId="77777777" w:rsidR="008E2111" w:rsidRDefault="008E2111" w:rsidP="008E2111">
      <w:pPr>
        <w:pStyle w:val="NormalWeb"/>
        <w:numPr>
          <w:ilvl w:val="0"/>
          <w:numId w:val="34"/>
        </w:numPr>
      </w:pPr>
      <w:r>
        <w:rPr>
          <w:rStyle w:val="lev"/>
        </w:rPr>
        <w:t>Affichage en magasin (PLV).</w:t>
      </w:r>
    </w:p>
    <w:p w14:paraId="19BCDD2B" w14:textId="77777777" w:rsidR="008E2111" w:rsidRDefault="008E2111" w:rsidP="008E2111">
      <w:pPr>
        <w:pStyle w:val="NormalWeb"/>
        <w:numPr>
          <w:ilvl w:val="0"/>
          <w:numId w:val="34"/>
        </w:numPr>
      </w:pPr>
      <w:r>
        <w:rPr>
          <w:rStyle w:val="lev"/>
        </w:rPr>
        <w:t>Campagnes Réseaux Sociaux.</w:t>
      </w:r>
    </w:p>
    <w:p w14:paraId="7D7D6733" w14:textId="77777777" w:rsidR="008E2111" w:rsidRDefault="008E2111" w:rsidP="008E2111">
      <w:pPr>
        <w:pStyle w:val="NormalWeb"/>
        <w:numPr>
          <w:ilvl w:val="0"/>
          <w:numId w:val="34"/>
        </w:numPr>
      </w:pPr>
      <w:r>
        <w:rPr>
          <w:rStyle w:val="lev"/>
        </w:rPr>
        <w:t>Flyers &amp; Affiches.</w:t>
      </w:r>
    </w:p>
    <w:p w14:paraId="0F3F3ADD" w14:textId="478F2E21" w:rsidR="008E2111" w:rsidRDefault="008E2111">
      <w:pPr>
        <w:spacing w:line="259" w:lineRule="auto"/>
        <w:rPr>
          <w:rFonts w:asciiTheme="minorHAnsi" w:eastAsiaTheme="minorHAnsi" w:hAnsiTheme="minorHAnsi" w:cstheme="minorBidi"/>
          <w:sz w:val="20"/>
          <w:szCs w:val="20"/>
          <w:rtl/>
          <w:lang w:eastAsia="en-US"/>
        </w:rPr>
      </w:pPr>
      <w:r>
        <w:rPr>
          <w:rtl/>
        </w:rPr>
        <w:br w:type="page"/>
      </w:r>
    </w:p>
    <w:p w14:paraId="07E36DA1" w14:textId="77777777" w:rsidR="008E2111" w:rsidRDefault="008E2111" w:rsidP="008E2111">
      <w:pPr>
        <w:pStyle w:val="Titre1"/>
        <w:rPr>
          <w:sz w:val="48"/>
          <w:szCs w:val="48"/>
        </w:rPr>
      </w:pPr>
      <w:r>
        <w:rPr>
          <w:rFonts w:ascii="Apple Color Emoji" w:hAnsi="Apple Color Emoji" w:cs="Apple Color Emoji"/>
        </w:rPr>
        <w:lastRenderedPageBreak/>
        <w:t>📨</w:t>
      </w:r>
      <w:r>
        <w:t xml:space="preserve"> </w:t>
      </w:r>
      <w:r>
        <w:rPr>
          <w:rStyle w:val="lev"/>
          <w:b w:val="0"/>
          <w:bCs w:val="0"/>
        </w:rPr>
        <w:t>Supports de Communication – Selecto Market</w:t>
      </w:r>
    </w:p>
    <w:p w14:paraId="3AF16240" w14:textId="77777777" w:rsidR="008E2111" w:rsidRDefault="008E2111" w:rsidP="008E2111">
      <w:pPr>
        <w:pStyle w:val="Titre2"/>
      </w:pPr>
      <w:r>
        <w:t xml:space="preserve">1. </w:t>
      </w:r>
      <w:r>
        <w:rPr>
          <w:rStyle w:val="lev"/>
          <w:b w:val="0"/>
          <w:bCs w:val="0"/>
        </w:rPr>
        <w:t>Papeterie (</w:t>
      </w:r>
      <w:proofErr w:type="spellStart"/>
      <w:r>
        <w:rPr>
          <w:rStyle w:val="lev"/>
          <w:b w:val="0"/>
          <w:bCs w:val="0"/>
          <w:rtl/>
        </w:rPr>
        <w:t>الورقيات</w:t>
      </w:r>
      <w:proofErr w:type="spellEnd"/>
      <w:r>
        <w:rPr>
          <w:rStyle w:val="lev"/>
          <w:b w:val="0"/>
          <w:bCs w:val="0"/>
          <w:rtl/>
        </w:rPr>
        <w:t xml:space="preserve"> الرسمية</w:t>
      </w:r>
      <w:r>
        <w:rPr>
          <w:rStyle w:val="lev"/>
          <w:b w:val="0"/>
          <w:bCs w:val="0"/>
        </w:rPr>
        <w:t>)</w:t>
      </w:r>
    </w:p>
    <w:p w14:paraId="595303E5" w14:textId="77777777" w:rsidR="008E2111" w:rsidRDefault="008E2111" w:rsidP="008E2111">
      <w:pPr>
        <w:pStyle w:val="NormalWeb"/>
        <w:numPr>
          <w:ilvl w:val="0"/>
          <w:numId w:val="35"/>
        </w:numPr>
      </w:pPr>
      <w:r>
        <w:rPr>
          <w:rStyle w:val="lev"/>
        </w:rPr>
        <w:t>Carte de visite (</w:t>
      </w:r>
      <w:r>
        <w:rPr>
          <w:rStyle w:val="lev"/>
          <w:rtl/>
        </w:rPr>
        <w:t>بطاقة العمل</w:t>
      </w:r>
      <w:r>
        <w:rPr>
          <w:rStyle w:val="lev"/>
        </w:rPr>
        <w:t>):</w:t>
      </w:r>
    </w:p>
    <w:p w14:paraId="60C94F71" w14:textId="77777777" w:rsidR="008E2111" w:rsidRDefault="008E2111" w:rsidP="008E2111">
      <w:pPr>
        <w:pStyle w:val="NormalWeb"/>
        <w:numPr>
          <w:ilvl w:val="1"/>
          <w:numId w:val="35"/>
        </w:numPr>
      </w:pPr>
      <w:r>
        <w:rPr>
          <w:rtl/>
        </w:rPr>
        <w:t>وجه أمامي</w:t>
      </w:r>
      <w:r>
        <w:t xml:space="preserve">: Logo </w:t>
      </w:r>
      <w:proofErr w:type="spellStart"/>
      <w:r>
        <w:t>Selecto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+ </w:t>
      </w:r>
      <w:r>
        <w:rPr>
          <w:rtl/>
        </w:rPr>
        <w:t>الألوان الرسمية</w:t>
      </w:r>
      <w:r>
        <w:t>.</w:t>
      </w:r>
    </w:p>
    <w:p w14:paraId="25F9876E" w14:textId="77777777" w:rsidR="008E2111" w:rsidRDefault="008E2111" w:rsidP="008E2111">
      <w:pPr>
        <w:pStyle w:val="NormalWeb"/>
        <w:numPr>
          <w:ilvl w:val="1"/>
          <w:numId w:val="35"/>
        </w:numPr>
      </w:pPr>
      <w:r>
        <w:rPr>
          <w:rtl/>
        </w:rPr>
        <w:t>ظهر البطاقة: الاسم، الوظيفة، الهاتف، البريد الإلكتروني</w:t>
      </w:r>
      <w:r>
        <w:t>.</w:t>
      </w:r>
    </w:p>
    <w:p w14:paraId="70CD5795" w14:textId="77777777" w:rsidR="008E2111" w:rsidRDefault="008E2111" w:rsidP="008E2111">
      <w:pPr>
        <w:pStyle w:val="NormalWeb"/>
        <w:numPr>
          <w:ilvl w:val="0"/>
          <w:numId w:val="35"/>
        </w:numPr>
      </w:pPr>
      <w:r>
        <w:rPr>
          <w:rStyle w:val="lev"/>
        </w:rPr>
        <w:t>En-tête papier (</w:t>
      </w:r>
      <w:r>
        <w:rPr>
          <w:rStyle w:val="lev"/>
          <w:rtl/>
        </w:rPr>
        <w:t>ورق رسمي</w:t>
      </w:r>
      <w:r>
        <w:rPr>
          <w:rStyle w:val="lev"/>
        </w:rPr>
        <w:t>):</w:t>
      </w:r>
    </w:p>
    <w:p w14:paraId="10A5DA0E" w14:textId="77777777" w:rsidR="008E2111" w:rsidRDefault="008E2111" w:rsidP="008E2111">
      <w:pPr>
        <w:pStyle w:val="NormalWeb"/>
        <w:numPr>
          <w:ilvl w:val="1"/>
          <w:numId w:val="35"/>
        </w:numPr>
      </w:pPr>
      <w:r>
        <w:rPr>
          <w:rtl/>
        </w:rPr>
        <w:t>الشعار في الأعلى يسار</w:t>
      </w:r>
      <w:r>
        <w:t>.</w:t>
      </w:r>
    </w:p>
    <w:p w14:paraId="45AB065B" w14:textId="77777777" w:rsidR="008E2111" w:rsidRDefault="008E2111" w:rsidP="008E2111">
      <w:pPr>
        <w:pStyle w:val="NormalWeb"/>
        <w:numPr>
          <w:ilvl w:val="1"/>
          <w:numId w:val="35"/>
        </w:numPr>
      </w:pPr>
      <w:proofErr w:type="spellStart"/>
      <w:r>
        <w:t>Footer</w:t>
      </w:r>
      <w:proofErr w:type="spellEnd"/>
      <w:r>
        <w:t xml:space="preserve"> </w:t>
      </w:r>
      <w:r>
        <w:rPr>
          <w:rtl/>
        </w:rPr>
        <w:t>يحمل العنوان والموقع الإلكتروني</w:t>
      </w:r>
      <w:r>
        <w:t>.</w:t>
      </w:r>
    </w:p>
    <w:p w14:paraId="4D1F9E89" w14:textId="77777777" w:rsidR="008E2111" w:rsidRDefault="008E2111" w:rsidP="008E2111">
      <w:pPr>
        <w:pStyle w:val="NormalWeb"/>
        <w:numPr>
          <w:ilvl w:val="0"/>
          <w:numId w:val="35"/>
        </w:numPr>
      </w:pPr>
      <w:r>
        <w:rPr>
          <w:rStyle w:val="lev"/>
        </w:rPr>
        <w:t>Signature e-mail (</w:t>
      </w:r>
      <w:r>
        <w:rPr>
          <w:rStyle w:val="lev"/>
          <w:rtl/>
        </w:rPr>
        <w:t>توقيع البريد الإلكتروني</w:t>
      </w:r>
      <w:r>
        <w:rPr>
          <w:rStyle w:val="lev"/>
        </w:rPr>
        <w:t>):</w:t>
      </w:r>
    </w:p>
    <w:p w14:paraId="5111C091" w14:textId="77777777" w:rsidR="008E2111" w:rsidRDefault="008E2111" w:rsidP="008E2111">
      <w:pPr>
        <w:pStyle w:val="NormalWeb"/>
        <w:numPr>
          <w:ilvl w:val="1"/>
          <w:numId w:val="35"/>
        </w:numPr>
      </w:pPr>
      <w:r>
        <w:rPr>
          <w:rtl/>
        </w:rPr>
        <w:t>اسم الموظف + الوظيفة</w:t>
      </w:r>
      <w:r>
        <w:t>.</w:t>
      </w:r>
    </w:p>
    <w:p w14:paraId="31154980" w14:textId="77777777" w:rsidR="008E2111" w:rsidRDefault="008E2111" w:rsidP="008E2111">
      <w:pPr>
        <w:pStyle w:val="NormalWeb"/>
        <w:numPr>
          <w:ilvl w:val="1"/>
          <w:numId w:val="35"/>
        </w:numPr>
      </w:pPr>
      <w:r>
        <w:t xml:space="preserve">Logo </w:t>
      </w:r>
      <w:r>
        <w:rPr>
          <w:rtl/>
        </w:rPr>
        <w:t>صغير على اليمين</w:t>
      </w:r>
      <w:r>
        <w:t>.</w:t>
      </w:r>
    </w:p>
    <w:p w14:paraId="18B190A3" w14:textId="77777777" w:rsidR="008E2111" w:rsidRDefault="008E2111" w:rsidP="008E2111">
      <w:pPr>
        <w:pStyle w:val="NormalWeb"/>
        <w:numPr>
          <w:ilvl w:val="1"/>
          <w:numId w:val="35"/>
        </w:numPr>
      </w:pPr>
      <w:r>
        <w:rPr>
          <w:rtl/>
        </w:rPr>
        <w:t>روابط مباشرة للموقع وصفحات التواصل الاجتماعي</w:t>
      </w:r>
      <w:r>
        <w:t>.</w:t>
      </w:r>
    </w:p>
    <w:p w14:paraId="6F068E96" w14:textId="6D131CBB" w:rsidR="008E2111" w:rsidRDefault="008E2111" w:rsidP="008E2111"/>
    <w:p w14:paraId="6998F45F" w14:textId="77777777" w:rsidR="008E2111" w:rsidRDefault="008E2111" w:rsidP="008E2111">
      <w:pPr>
        <w:pStyle w:val="Titre2"/>
      </w:pPr>
      <w:r>
        <w:t xml:space="preserve">2. </w:t>
      </w:r>
      <w:r>
        <w:rPr>
          <w:rStyle w:val="lev"/>
          <w:b w:val="0"/>
          <w:bCs w:val="0"/>
        </w:rPr>
        <w:t>Communication Interne</w:t>
      </w:r>
    </w:p>
    <w:p w14:paraId="2BE3BF4C" w14:textId="77777777" w:rsidR="008E2111" w:rsidRDefault="008E2111" w:rsidP="008E2111">
      <w:pPr>
        <w:pStyle w:val="NormalWeb"/>
        <w:numPr>
          <w:ilvl w:val="0"/>
          <w:numId w:val="36"/>
        </w:numPr>
      </w:pPr>
      <w:r>
        <w:rPr>
          <w:rStyle w:val="lev"/>
        </w:rPr>
        <w:t>Uniformes:</w:t>
      </w:r>
      <w:r>
        <w:t xml:space="preserve"> (</w:t>
      </w:r>
      <w:r>
        <w:rPr>
          <w:rtl/>
        </w:rPr>
        <w:t>تم إعدادها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>).</w:t>
      </w:r>
    </w:p>
    <w:p w14:paraId="5B2E97D5" w14:textId="77777777" w:rsidR="008E2111" w:rsidRDefault="008E2111" w:rsidP="008E2111">
      <w:pPr>
        <w:pStyle w:val="NormalWeb"/>
        <w:numPr>
          <w:ilvl w:val="0"/>
          <w:numId w:val="36"/>
        </w:numPr>
      </w:pPr>
      <w:r>
        <w:rPr>
          <w:rStyle w:val="lev"/>
        </w:rPr>
        <w:t>Badge employés:</w:t>
      </w:r>
      <w:r>
        <w:t xml:space="preserve"> </w:t>
      </w:r>
      <w:r>
        <w:rPr>
          <w:rtl/>
        </w:rPr>
        <w:t>مستطيل أبيض مع شعار</w:t>
      </w:r>
      <w:r>
        <w:t xml:space="preserve"> </w:t>
      </w:r>
      <w:proofErr w:type="spellStart"/>
      <w:r>
        <w:t>Selecto</w:t>
      </w:r>
      <w:proofErr w:type="spellEnd"/>
      <w:r>
        <w:t xml:space="preserve"> + </w:t>
      </w:r>
      <w:r>
        <w:rPr>
          <w:rtl/>
        </w:rPr>
        <w:t>اسم الموظف بخط واضح</w:t>
      </w:r>
      <w:r>
        <w:t>.</w:t>
      </w:r>
    </w:p>
    <w:p w14:paraId="25839C53" w14:textId="77777777" w:rsidR="008E2111" w:rsidRDefault="008E2111" w:rsidP="008E2111">
      <w:pPr>
        <w:pStyle w:val="NormalWeb"/>
        <w:numPr>
          <w:ilvl w:val="0"/>
          <w:numId w:val="36"/>
        </w:numPr>
      </w:pPr>
      <w:r>
        <w:rPr>
          <w:rStyle w:val="lev"/>
        </w:rPr>
        <w:t>Affichage interne:</w:t>
      </w:r>
      <w:r>
        <w:t xml:space="preserve"> </w:t>
      </w:r>
      <w:r>
        <w:rPr>
          <w:rtl/>
        </w:rPr>
        <w:t>لوحات تنبيه/توجيه بنفس الهوية</w:t>
      </w:r>
      <w:r>
        <w:t xml:space="preserve"> (Ex: </w:t>
      </w:r>
      <w:r>
        <w:rPr>
          <w:rStyle w:val="Accentuation"/>
        </w:rPr>
        <w:t>Réunion à 10h</w:t>
      </w:r>
      <w:r>
        <w:t xml:space="preserve">, </w:t>
      </w:r>
      <w:r>
        <w:rPr>
          <w:rStyle w:val="Accentuation"/>
        </w:rPr>
        <w:t>Accès réservé</w:t>
      </w:r>
      <w:r>
        <w:t>).</w:t>
      </w:r>
    </w:p>
    <w:p w14:paraId="4510DCBE" w14:textId="7B170771" w:rsidR="008E2111" w:rsidRDefault="008E2111" w:rsidP="008E2111"/>
    <w:p w14:paraId="32F12E87" w14:textId="77777777" w:rsidR="008E2111" w:rsidRDefault="008E2111" w:rsidP="008E2111">
      <w:pPr>
        <w:pStyle w:val="Titre2"/>
        <w:jc w:val="left"/>
      </w:pPr>
      <w:r>
        <w:t xml:space="preserve">3. </w:t>
      </w:r>
      <w:r>
        <w:rPr>
          <w:rStyle w:val="lev"/>
          <w:b w:val="0"/>
          <w:bCs w:val="0"/>
        </w:rPr>
        <w:t>Communication Externe</w:t>
      </w:r>
    </w:p>
    <w:p w14:paraId="6992D226" w14:textId="77777777" w:rsidR="008E2111" w:rsidRDefault="008E2111" w:rsidP="008E2111">
      <w:pPr>
        <w:pStyle w:val="NormalWeb"/>
        <w:numPr>
          <w:ilvl w:val="0"/>
          <w:numId w:val="37"/>
        </w:numPr>
      </w:pPr>
      <w:r>
        <w:rPr>
          <w:rStyle w:val="lev"/>
        </w:rPr>
        <w:t>Affiches &amp; Flyers:</w:t>
      </w:r>
    </w:p>
    <w:p w14:paraId="4094E53B" w14:textId="77777777" w:rsidR="008E2111" w:rsidRDefault="008E2111" w:rsidP="008E2111">
      <w:pPr>
        <w:pStyle w:val="NormalWeb"/>
        <w:numPr>
          <w:ilvl w:val="1"/>
          <w:numId w:val="37"/>
        </w:numPr>
        <w:bidi/>
      </w:pPr>
      <w:r>
        <w:rPr>
          <w:rtl/>
        </w:rPr>
        <w:t>تصميم جذاب بالألوان</w:t>
      </w:r>
      <w:r>
        <w:t xml:space="preserve"> (Rouge + Jaune).</w:t>
      </w:r>
    </w:p>
    <w:p w14:paraId="2B2AD1B7" w14:textId="77777777" w:rsidR="008E2111" w:rsidRDefault="008E2111" w:rsidP="008E2111">
      <w:pPr>
        <w:pStyle w:val="NormalWeb"/>
        <w:numPr>
          <w:ilvl w:val="1"/>
          <w:numId w:val="37"/>
        </w:numPr>
        <w:bidi/>
      </w:pPr>
      <w:r>
        <w:rPr>
          <w:rtl/>
        </w:rPr>
        <w:t>العروض مكتوبة بالفرنسية/العربية</w:t>
      </w:r>
      <w:r>
        <w:t>.</w:t>
      </w:r>
    </w:p>
    <w:p w14:paraId="24BC25AF" w14:textId="77777777" w:rsidR="008E2111" w:rsidRDefault="008E2111" w:rsidP="008E2111">
      <w:pPr>
        <w:pStyle w:val="NormalWeb"/>
        <w:numPr>
          <w:ilvl w:val="0"/>
          <w:numId w:val="37"/>
        </w:numPr>
      </w:pPr>
      <w:r>
        <w:rPr>
          <w:rStyle w:val="lev"/>
        </w:rPr>
        <w:t>Brochures &amp; Dépliants:</w:t>
      </w:r>
    </w:p>
    <w:p w14:paraId="60FE79FF" w14:textId="77777777" w:rsidR="008E2111" w:rsidRDefault="008E2111" w:rsidP="008E2111">
      <w:pPr>
        <w:pStyle w:val="NormalWeb"/>
        <w:numPr>
          <w:ilvl w:val="1"/>
          <w:numId w:val="37"/>
        </w:numPr>
        <w:bidi/>
      </w:pPr>
      <w:r>
        <w:rPr>
          <w:rtl/>
        </w:rPr>
        <w:t>موجهة للموردين والشركاء</w:t>
      </w:r>
      <w:r>
        <w:t xml:space="preserve"> (présentation </w:t>
      </w:r>
      <w:proofErr w:type="spellStart"/>
      <w:r>
        <w:t>corporate</w:t>
      </w:r>
      <w:proofErr w:type="spellEnd"/>
      <w:r>
        <w:t>).</w:t>
      </w:r>
    </w:p>
    <w:p w14:paraId="1D9B1A29" w14:textId="77777777" w:rsidR="008E2111" w:rsidRDefault="008E2111" w:rsidP="008E2111">
      <w:pPr>
        <w:pStyle w:val="NormalWeb"/>
        <w:numPr>
          <w:ilvl w:val="0"/>
          <w:numId w:val="37"/>
        </w:numPr>
      </w:pPr>
      <w:r>
        <w:rPr>
          <w:rStyle w:val="lev"/>
        </w:rPr>
        <w:t>Publicité urbaine (4x3, Abribus):</w:t>
      </w:r>
    </w:p>
    <w:p w14:paraId="6247474C" w14:textId="77777777" w:rsidR="008E2111" w:rsidRDefault="008E2111" w:rsidP="008E2111">
      <w:pPr>
        <w:pStyle w:val="NormalWeb"/>
        <w:numPr>
          <w:ilvl w:val="1"/>
          <w:numId w:val="37"/>
        </w:numPr>
        <w:bidi/>
      </w:pPr>
      <w:r>
        <w:rPr>
          <w:rtl/>
        </w:rPr>
        <w:t>شعار كبير</w:t>
      </w:r>
      <w:r>
        <w:t>.</w:t>
      </w:r>
    </w:p>
    <w:p w14:paraId="6387157C" w14:textId="77777777" w:rsidR="008E2111" w:rsidRDefault="008E2111" w:rsidP="008E2111">
      <w:pPr>
        <w:pStyle w:val="NormalWeb"/>
        <w:numPr>
          <w:ilvl w:val="1"/>
          <w:numId w:val="37"/>
        </w:numPr>
        <w:bidi/>
      </w:pPr>
      <w:r>
        <w:t xml:space="preserve">Message simple: </w:t>
      </w:r>
      <w:r>
        <w:rPr>
          <w:rStyle w:val="Accentuation"/>
        </w:rPr>
        <w:t>“La qualité à portée de main”</w:t>
      </w:r>
      <w:r>
        <w:t>.</w:t>
      </w:r>
    </w:p>
    <w:p w14:paraId="50501EF2" w14:textId="6A9BEE6F" w:rsidR="008E2111" w:rsidRDefault="008E2111" w:rsidP="008E2111"/>
    <w:p w14:paraId="2CC00F25" w14:textId="77777777" w:rsidR="008E2111" w:rsidRDefault="008E2111" w:rsidP="008E2111">
      <w:pPr>
        <w:pStyle w:val="Titre2"/>
        <w:jc w:val="left"/>
      </w:pPr>
      <w:r>
        <w:t xml:space="preserve">4. </w:t>
      </w:r>
      <w:r>
        <w:rPr>
          <w:rStyle w:val="lev"/>
          <w:b w:val="0"/>
          <w:bCs w:val="0"/>
        </w:rPr>
        <w:t>Digital &amp; Réseaux Sociaux</w:t>
      </w:r>
    </w:p>
    <w:p w14:paraId="5F11C120" w14:textId="77777777" w:rsidR="008E2111" w:rsidRDefault="008E2111" w:rsidP="008E2111">
      <w:pPr>
        <w:pStyle w:val="NormalWeb"/>
        <w:numPr>
          <w:ilvl w:val="0"/>
          <w:numId w:val="38"/>
        </w:numPr>
      </w:pPr>
      <w:proofErr w:type="spellStart"/>
      <w:r>
        <w:rPr>
          <w:rStyle w:val="lev"/>
        </w:rPr>
        <w:t>Templates</w:t>
      </w:r>
      <w:proofErr w:type="spellEnd"/>
      <w:r>
        <w:rPr>
          <w:rStyle w:val="lev"/>
        </w:rPr>
        <w:t xml:space="preserve"> réseaux sociaux:</w:t>
      </w:r>
    </w:p>
    <w:p w14:paraId="472ADBCA" w14:textId="77777777" w:rsidR="008E2111" w:rsidRDefault="008E2111" w:rsidP="008E2111">
      <w:pPr>
        <w:pStyle w:val="NormalWeb"/>
        <w:numPr>
          <w:ilvl w:val="1"/>
          <w:numId w:val="38"/>
        </w:numPr>
      </w:pPr>
      <w:r>
        <w:t>Instagram: Carré (1080×1080 px).</w:t>
      </w:r>
    </w:p>
    <w:p w14:paraId="523EB530" w14:textId="77777777" w:rsidR="008E2111" w:rsidRDefault="008E2111" w:rsidP="008E2111">
      <w:pPr>
        <w:pStyle w:val="NormalWeb"/>
        <w:numPr>
          <w:ilvl w:val="1"/>
          <w:numId w:val="38"/>
        </w:numPr>
      </w:pPr>
      <w:r>
        <w:t>Facebook: Bannière (1200×628 px).</w:t>
      </w:r>
    </w:p>
    <w:p w14:paraId="4AB9E65A" w14:textId="77777777" w:rsidR="008E2111" w:rsidRDefault="008E2111" w:rsidP="008E2111">
      <w:pPr>
        <w:pStyle w:val="NormalWeb"/>
        <w:numPr>
          <w:ilvl w:val="1"/>
          <w:numId w:val="38"/>
        </w:numPr>
      </w:pPr>
      <w:r>
        <w:t>Stories: Format vertical (1080×1920 px).</w:t>
      </w:r>
    </w:p>
    <w:p w14:paraId="58C6E475" w14:textId="77777777" w:rsidR="008E2111" w:rsidRDefault="008E2111" w:rsidP="008E2111">
      <w:pPr>
        <w:pStyle w:val="NormalWeb"/>
        <w:numPr>
          <w:ilvl w:val="0"/>
          <w:numId w:val="38"/>
        </w:numPr>
      </w:pPr>
      <w:r>
        <w:rPr>
          <w:rStyle w:val="lev"/>
        </w:rPr>
        <w:t>Site web / Application mobile:</w:t>
      </w:r>
    </w:p>
    <w:p w14:paraId="61374D92" w14:textId="77777777" w:rsidR="008E2111" w:rsidRDefault="008E2111" w:rsidP="008E2111">
      <w:pPr>
        <w:pStyle w:val="NormalWeb"/>
        <w:numPr>
          <w:ilvl w:val="1"/>
          <w:numId w:val="38"/>
        </w:numPr>
        <w:bidi/>
      </w:pPr>
      <w:r>
        <w:rPr>
          <w:rtl/>
        </w:rPr>
        <w:t>نفس الخطوط والألوان</w:t>
      </w:r>
      <w:r>
        <w:t>.</w:t>
      </w:r>
    </w:p>
    <w:p w14:paraId="21A7B78D" w14:textId="77777777" w:rsidR="008E2111" w:rsidRDefault="008E2111" w:rsidP="008E2111">
      <w:pPr>
        <w:pStyle w:val="NormalWeb"/>
        <w:numPr>
          <w:ilvl w:val="1"/>
          <w:numId w:val="38"/>
        </w:numPr>
        <w:bidi/>
      </w:pPr>
      <w:r>
        <w:rPr>
          <w:rtl/>
        </w:rPr>
        <w:t>أيقونات الأقسام (تم إعدادها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>).</w:t>
      </w:r>
    </w:p>
    <w:p w14:paraId="3A396A13" w14:textId="3D856234" w:rsidR="008E2111" w:rsidRDefault="008E2111" w:rsidP="008E2111"/>
    <w:p w14:paraId="47A72A2D" w14:textId="77777777" w:rsidR="008E2111" w:rsidRDefault="008E2111" w:rsidP="008E2111">
      <w:pPr>
        <w:pStyle w:val="Titre2"/>
        <w:jc w:val="left"/>
      </w:pPr>
      <w:r>
        <w:lastRenderedPageBreak/>
        <w:t xml:space="preserve">5. </w:t>
      </w:r>
      <w:r>
        <w:rPr>
          <w:rStyle w:val="lev"/>
          <w:b w:val="0"/>
          <w:bCs w:val="0"/>
        </w:rPr>
        <w:t>PLV (Publicité sur Lieu de Vente)</w:t>
      </w:r>
    </w:p>
    <w:p w14:paraId="7309E0ED" w14:textId="77777777" w:rsidR="008E2111" w:rsidRDefault="008E2111" w:rsidP="008E2111">
      <w:pPr>
        <w:pStyle w:val="NormalWeb"/>
        <w:numPr>
          <w:ilvl w:val="0"/>
          <w:numId w:val="39"/>
        </w:numPr>
        <w:bidi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tl/>
        </w:rPr>
        <w:t>تم تحضير الأكياس + اللافتات + ملصقات العروض</w:t>
      </w:r>
      <w:r>
        <w:t>.</w:t>
      </w:r>
    </w:p>
    <w:p w14:paraId="5D06E978" w14:textId="77777777" w:rsidR="008E2111" w:rsidRDefault="008E2111" w:rsidP="008E2111">
      <w:pPr>
        <w:pStyle w:val="NormalWeb"/>
        <w:numPr>
          <w:ilvl w:val="0"/>
          <w:numId w:val="39"/>
        </w:numPr>
        <w:bidi/>
      </w:pPr>
      <w:r>
        <w:rPr>
          <w:rtl/>
        </w:rPr>
        <w:t>إضافة</w:t>
      </w:r>
      <w:r>
        <w:t>:</w:t>
      </w:r>
    </w:p>
    <w:p w14:paraId="6D3786B8" w14:textId="77777777" w:rsidR="008E2111" w:rsidRDefault="008E2111" w:rsidP="008E2111">
      <w:pPr>
        <w:pStyle w:val="NormalWeb"/>
        <w:numPr>
          <w:ilvl w:val="1"/>
          <w:numId w:val="39"/>
        </w:numPr>
      </w:pPr>
      <w:r>
        <w:t>Roll-</w:t>
      </w:r>
      <w:proofErr w:type="spellStart"/>
      <w:r>
        <w:t>ups</w:t>
      </w:r>
      <w:proofErr w:type="spellEnd"/>
      <w:r>
        <w:t xml:space="preserve"> </w:t>
      </w:r>
      <w:r>
        <w:rPr>
          <w:rtl/>
        </w:rPr>
        <w:t>عند المداخل</w:t>
      </w:r>
      <w:r>
        <w:t>.</w:t>
      </w:r>
    </w:p>
    <w:p w14:paraId="063830CA" w14:textId="77777777" w:rsidR="008E2111" w:rsidRDefault="008E2111" w:rsidP="008E2111">
      <w:pPr>
        <w:pStyle w:val="NormalWeb"/>
        <w:numPr>
          <w:ilvl w:val="1"/>
          <w:numId w:val="39"/>
        </w:numPr>
      </w:pPr>
      <w:r>
        <w:t xml:space="preserve">Panneaux suspendus </w:t>
      </w:r>
      <w:r>
        <w:rPr>
          <w:rtl/>
        </w:rPr>
        <w:t>للأقسام</w:t>
      </w:r>
      <w:r>
        <w:t>.</w:t>
      </w:r>
    </w:p>
    <w:p w14:paraId="34B4773F" w14:textId="77777777" w:rsidR="008E2111" w:rsidRDefault="008E2111" w:rsidP="008E2111">
      <w:pPr>
        <w:pStyle w:val="NormalWeb"/>
        <w:numPr>
          <w:ilvl w:val="1"/>
          <w:numId w:val="39"/>
        </w:numPr>
      </w:pPr>
      <w:r>
        <w:t xml:space="preserve">Têtes de gondole décorées </w:t>
      </w:r>
      <w:r>
        <w:rPr>
          <w:rtl/>
        </w:rPr>
        <w:t>بالشعار</w:t>
      </w:r>
      <w:r>
        <w:t>.</w:t>
      </w:r>
    </w:p>
    <w:p w14:paraId="0A4F78C4" w14:textId="41152AF3" w:rsidR="008E2111" w:rsidRDefault="008E2111" w:rsidP="008E2111"/>
    <w:p w14:paraId="062F4ED5" w14:textId="77777777" w:rsidR="008E2111" w:rsidRDefault="008E2111" w:rsidP="008E2111">
      <w:pPr>
        <w:pStyle w:val="NormalWeb"/>
        <w:numPr>
          <w:ilvl w:val="0"/>
          <w:numId w:val="40"/>
        </w:numPr>
        <w:bidi/>
      </w:pPr>
      <w:r>
        <w:rPr>
          <w:rtl/>
        </w:rPr>
        <w:t>بطاقة عمل</w:t>
      </w:r>
      <w:r>
        <w:t xml:space="preserve"> (Business </w:t>
      </w:r>
      <w:proofErr w:type="spellStart"/>
      <w:r>
        <w:t>Card</w:t>
      </w:r>
      <w:proofErr w:type="spellEnd"/>
      <w:r>
        <w:t>).</w:t>
      </w:r>
    </w:p>
    <w:p w14:paraId="5FEFF527" w14:textId="77777777" w:rsidR="008E2111" w:rsidRDefault="008E2111" w:rsidP="008E2111">
      <w:pPr>
        <w:pStyle w:val="NormalWeb"/>
        <w:numPr>
          <w:ilvl w:val="0"/>
          <w:numId w:val="40"/>
        </w:numPr>
        <w:bidi/>
      </w:pPr>
      <w:r>
        <w:rPr>
          <w:rtl/>
        </w:rPr>
        <w:t>ورق رسمي</w:t>
      </w:r>
      <w:r>
        <w:t xml:space="preserve"> (En-tête).</w:t>
      </w:r>
    </w:p>
    <w:p w14:paraId="139CC6B7" w14:textId="77777777" w:rsidR="008E2111" w:rsidRDefault="008E2111" w:rsidP="008E2111">
      <w:pPr>
        <w:pStyle w:val="NormalWeb"/>
        <w:numPr>
          <w:ilvl w:val="0"/>
          <w:numId w:val="40"/>
        </w:numPr>
        <w:bidi/>
      </w:pPr>
      <w:r>
        <w:rPr>
          <w:rtl/>
        </w:rPr>
        <w:t>توقيع بريد إلكتروني</w:t>
      </w:r>
      <w:r>
        <w:t xml:space="preserve"> (Signature mail).</w:t>
      </w:r>
    </w:p>
    <w:p w14:paraId="5A02D555" w14:textId="5ABAA990" w:rsidR="008E2111" w:rsidRDefault="008E2111" w:rsidP="008E2111"/>
    <w:p w14:paraId="39BF105F" w14:textId="77777777" w:rsidR="008E2111" w:rsidRDefault="008E2111" w:rsidP="008E2111">
      <w:pPr>
        <w:pStyle w:val="Titre2"/>
        <w:jc w:val="left"/>
      </w:pPr>
      <w:r>
        <w:rPr>
          <w:rFonts w:ascii="Apple Color Emoji" w:hAnsi="Apple Color Emoji" w:cs="Apple Color Emoji"/>
        </w:rPr>
        <w:t>📇</w:t>
      </w:r>
      <w:r>
        <w:t xml:space="preserve"> 1. </w:t>
      </w:r>
      <w:r>
        <w:rPr>
          <w:rStyle w:val="lev"/>
          <w:b w:val="0"/>
          <w:bCs w:val="0"/>
        </w:rPr>
        <w:t>Carte de Visite (</w:t>
      </w:r>
      <w:r>
        <w:rPr>
          <w:rStyle w:val="lev"/>
          <w:b w:val="0"/>
          <w:bCs w:val="0"/>
          <w:rtl/>
        </w:rPr>
        <w:t>بطاقة العمل</w:t>
      </w:r>
      <w:r>
        <w:rPr>
          <w:rStyle w:val="lev"/>
          <w:b w:val="0"/>
          <w:bCs w:val="0"/>
        </w:rPr>
        <w:t>)</w:t>
      </w:r>
    </w:p>
    <w:p w14:paraId="71E3D4F7" w14:textId="280ABCB8" w:rsidR="008E2111" w:rsidRDefault="008E2111" w:rsidP="008E2111">
      <w:pPr>
        <w:pStyle w:val="NormalWeb"/>
        <w:numPr>
          <w:ilvl w:val="0"/>
          <w:numId w:val="41"/>
        </w:numPr>
        <w:bidi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79EEFBA" wp14:editId="6B082CCA">
            <wp:simplePos x="0" y="0"/>
            <wp:positionH relativeFrom="column">
              <wp:posOffset>67310</wp:posOffset>
            </wp:positionH>
            <wp:positionV relativeFrom="paragraph">
              <wp:posOffset>61595</wp:posOffset>
            </wp:positionV>
            <wp:extent cx="2362200" cy="2362200"/>
            <wp:effectExtent l="0" t="0" r="0" b="0"/>
            <wp:wrapSquare wrapText="bothSides"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lev"/>
          <w:rtl/>
        </w:rPr>
        <w:t>الوجه الأمامي</w:t>
      </w:r>
      <w:r>
        <w:rPr>
          <w:rStyle w:val="lev"/>
        </w:rPr>
        <w:t>:</w:t>
      </w:r>
    </w:p>
    <w:p w14:paraId="4C6DFA5F" w14:textId="77777777" w:rsidR="008E2111" w:rsidRDefault="008E2111" w:rsidP="008E2111">
      <w:pPr>
        <w:pStyle w:val="NormalWeb"/>
        <w:numPr>
          <w:ilvl w:val="1"/>
          <w:numId w:val="41"/>
        </w:numPr>
        <w:bidi/>
      </w:pPr>
      <w:r>
        <w:rPr>
          <w:rtl/>
        </w:rPr>
        <w:t>خلفية بيضاء</w:t>
      </w:r>
      <w:r>
        <w:t>.</w:t>
      </w:r>
    </w:p>
    <w:p w14:paraId="322AE50E" w14:textId="77777777" w:rsidR="008E2111" w:rsidRDefault="008E2111" w:rsidP="008E2111">
      <w:pPr>
        <w:pStyle w:val="NormalWeb"/>
        <w:numPr>
          <w:ilvl w:val="1"/>
          <w:numId w:val="41"/>
        </w:numPr>
        <w:bidi/>
      </w:pPr>
      <w:r>
        <w:t xml:space="preserve">Logo </w:t>
      </w:r>
      <w:proofErr w:type="spellStart"/>
      <w:r>
        <w:t>Selecto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r>
        <w:rPr>
          <w:rtl/>
        </w:rPr>
        <w:t>في الوسط</w:t>
      </w:r>
      <w:r>
        <w:t>.</w:t>
      </w:r>
    </w:p>
    <w:p w14:paraId="32A21C0F" w14:textId="77777777" w:rsidR="008E2111" w:rsidRDefault="008E2111" w:rsidP="008E2111">
      <w:pPr>
        <w:pStyle w:val="NormalWeb"/>
        <w:numPr>
          <w:ilvl w:val="0"/>
          <w:numId w:val="41"/>
        </w:numPr>
        <w:bidi/>
      </w:pPr>
      <w:r>
        <w:rPr>
          <w:rStyle w:val="lev"/>
          <w:rtl/>
        </w:rPr>
        <w:t>الوجه الخلفي</w:t>
      </w:r>
      <w:r>
        <w:rPr>
          <w:rStyle w:val="lev"/>
        </w:rPr>
        <w:t>:</w:t>
      </w:r>
    </w:p>
    <w:p w14:paraId="101B3A5A" w14:textId="77777777" w:rsidR="008E2111" w:rsidRDefault="008E2111" w:rsidP="008E2111">
      <w:pPr>
        <w:pStyle w:val="NormalWeb"/>
        <w:numPr>
          <w:ilvl w:val="1"/>
          <w:numId w:val="41"/>
        </w:numPr>
        <w:bidi/>
      </w:pPr>
      <w:r>
        <w:rPr>
          <w:rtl/>
        </w:rPr>
        <w:t>اسم الموظف</w:t>
      </w:r>
      <w:r>
        <w:t xml:space="preserve"> (Ex: Mohamed </w:t>
      </w:r>
      <w:proofErr w:type="spellStart"/>
      <w:r>
        <w:t>Rharboub</w:t>
      </w:r>
      <w:proofErr w:type="spellEnd"/>
      <w:r>
        <w:t>).</w:t>
      </w:r>
    </w:p>
    <w:p w14:paraId="7F9A4C6F" w14:textId="77777777" w:rsidR="008E2111" w:rsidRDefault="008E2111" w:rsidP="008E2111">
      <w:pPr>
        <w:pStyle w:val="NormalWeb"/>
        <w:numPr>
          <w:ilvl w:val="1"/>
          <w:numId w:val="41"/>
        </w:numPr>
        <w:bidi/>
      </w:pPr>
      <w:r>
        <w:t>Fonction: Directeur Général.</w:t>
      </w:r>
    </w:p>
    <w:p w14:paraId="5D7331F0" w14:textId="77777777" w:rsidR="008E2111" w:rsidRDefault="008E2111" w:rsidP="008E2111">
      <w:pPr>
        <w:pStyle w:val="NormalWeb"/>
        <w:numPr>
          <w:ilvl w:val="1"/>
          <w:numId w:val="41"/>
        </w:numPr>
        <w:bidi/>
      </w:pPr>
      <w:r>
        <w:t>Téléphone, Email, Site Web.</w:t>
      </w:r>
    </w:p>
    <w:p w14:paraId="274FA885" w14:textId="77777777" w:rsidR="008E2111" w:rsidRDefault="008E2111" w:rsidP="008E2111">
      <w:pPr>
        <w:pStyle w:val="NormalWeb"/>
        <w:numPr>
          <w:ilvl w:val="1"/>
          <w:numId w:val="41"/>
        </w:numPr>
        <w:bidi/>
      </w:pPr>
      <w:r>
        <w:rPr>
          <w:rtl/>
        </w:rPr>
        <w:t>شعار صغير أسفل اليمين</w:t>
      </w:r>
      <w:r>
        <w:t>.</w:t>
      </w:r>
    </w:p>
    <w:p w14:paraId="3600B21C" w14:textId="4607D7B9" w:rsidR="008E2111" w:rsidRDefault="008E2111" w:rsidP="008E2111"/>
    <w:p w14:paraId="53BDB410" w14:textId="77777777" w:rsidR="008E2111" w:rsidRDefault="008E2111" w:rsidP="008E2111">
      <w:pPr>
        <w:pStyle w:val="Titre2"/>
      </w:pPr>
      <w:r>
        <w:rPr>
          <w:rFonts w:ascii="Apple Color Emoji" w:hAnsi="Apple Color Emoji" w:cs="Apple Color Emoji"/>
        </w:rPr>
        <w:t>📄</w:t>
      </w:r>
      <w:r>
        <w:t xml:space="preserve"> 2. </w:t>
      </w:r>
      <w:r>
        <w:rPr>
          <w:rStyle w:val="lev"/>
          <w:b w:val="0"/>
          <w:bCs w:val="0"/>
        </w:rPr>
        <w:t>En-tête Papier (</w:t>
      </w:r>
      <w:r>
        <w:rPr>
          <w:rStyle w:val="lev"/>
          <w:b w:val="0"/>
          <w:bCs w:val="0"/>
          <w:rtl/>
        </w:rPr>
        <w:t>الورق الرسمي</w:t>
      </w:r>
      <w:r>
        <w:rPr>
          <w:rStyle w:val="lev"/>
          <w:b w:val="0"/>
          <w:bCs w:val="0"/>
        </w:rPr>
        <w:t>)</w:t>
      </w:r>
    </w:p>
    <w:p w14:paraId="2FB1A620" w14:textId="02FCF95E" w:rsidR="008E2111" w:rsidRDefault="00954BF3" w:rsidP="008E2111">
      <w:pPr>
        <w:pStyle w:val="NormalWeb"/>
        <w:numPr>
          <w:ilvl w:val="0"/>
          <w:numId w:val="42"/>
        </w:numPr>
        <w:bidi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CE72C75" wp14:editId="79CBA50F">
            <wp:simplePos x="0" y="0"/>
            <wp:positionH relativeFrom="column">
              <wp:posOffset>5439410</wp:posOffset>
            </wp:positionH>
            <wp:positionV relativeFrom="paragraph">
              <wp:posOffset>67310</wp:posOffset>
            </wp:positionV>
            <wp:extent cx="1364615" cy="1881505"/>
            <wp:effectExtent l="0" t="0" r="0" b="0"/>
            <wp:wrapSquare wrapText="bothSides"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2" t="18581" r="15835" b="18580"/>
                    <a:stretch/>
                  </pic:blipFill>
                  <pic:spPr bwMode="auto">
                    <a:xfrm>
                      <a:off x="0" y="0"/>
                      <a:ext cx="1364615" cy="188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111">
        <w:rPr>
          <w:rStyle w:val="lev"/>
          <w:rtl/>
        </w:rPr>
        <w:t>أعلى الصفحة يسار</w:t>
      </w:r>
      <w:r w:rsidR="008E2111">
        <w:rPr>
          <w:rStyle w:val="lev"/>
        </w:rPr>
        <w:t>:</w:t>
      </w:r>
      <w:r w:rsidR="008E2111">
        <w:t xml:space="preserve"> Logo </w:t>
      </w:r>
      <w:proofErr w:type="spellStart"/>
      <w:r w:rsidR="008E2111">
        <w:t>Selecto</w:t>
      </w:r>
      <w:proofErr w:type="spellEnd"/>
      <w:r w:rsidR="008E2111">
        <w:t xml:space="preserve"> </w:t>
      </w:r>
      <w:proofErr w:type="spellStart"/>
      <w:r w:rsidR="008E2111">
        <w:t>Market</w:t>
      </w:r>
      <w:proofErr w:type="spellEnd"/>
      <w:r w:rsidR="008E2111">
        <w:t>.</w:t>
      </w:r>
    </w:p>
    <w:p w14:paraId="4D3EEB12" w14:textId="77777777" w:rsidR="008E2111" w:rsidRDefault="008E2111" w:rsidP="008E2111">
      <w:pPr>
        <w:pStyle w:val="NormalWeb"/>
        <w:numPr>
          <w:ilvl w:val="0"/>
          <w:numId w:val="42"/>
        </w:numPr>
        <w:bidi/>
      </w:pPr>
      <w:r>
        <w:rPr>
          <w:rStyle w:val="lev"/>
          <w:rtl/>
        </w:rPr>
        <w:t>أعلى يمين</w:t>
      </w:r>
      <w:r>
        <w:rPr>
          <w:rStyle w:val="lev"/>
        </w:rPr>
        <w:t>:</w:t>
      </w:r>
      <w:r>
        <w:t xml:space="preserve"> </w:t>
      </w:r>
      <w:r>
        <w:rPr>
          <w:rtl/>
        </w:rPr>
        <w:t>العنوان الكامل + الهاتف + البريد الإلكتروني</w:t>
      </w:r>
      <w:r>
        <w:t>.</w:t>
      </w:r>
    </w:p>
    <w:p w14:paraId="01CCFC64" w14:textId="16743409" w:rsidR="008E2111" w:rsidRDefault="008E2111" w:rsidP="008E2111">
      <w:pPr>
        <w:pStyle w:val="NormalWeb"/>
        <w:numPr>
          <w:ilvl w:val="0"/>
          <w:numId w:val="42"/>
        </w:numPr>
        <w:bidi/>
      </w:pPr>
      <w:proofErr w:type="spellStart"/>
      <w:r>
        <w:rPr>
          <w:rStyle w:val="lev"/>
        </w:rPr>
        <w:t>Footer</w:t>
      </w:r>
      <w:proofErr w:type="spellEnd"/>
      <w:r>
        <w:rPr>
          <w:rStyle w:val="lev"/>
        </w:rPr>
        <w:t>:</w:t>
      </w:r>
      <w:r>
        <w:t xml:space="preserve"> </w:t>
      </w:r>
      <w:r>
        <w:rPr>
          <w:rtl/>
        </w:rPr>
        <w:t>خلفية رفيعة باللون الأحمر مع تكرار شعار العربة باللون الأصفر</w:t>
      </w:r>
      <w:r>
        <w:t>.</w:t>
      </w:r>
      <w:r w:rsidR="00954BF3" w:rsidRPr="00954BF3">
        <w:rPr>
          <w:noProof/>
        </w:rPr>
        <w:t xml:space="preserve"> </w:t>
      </w:r>
    </w:p>
    <w:p w14:paraId="2FFB3C8E" w14:textId="64B7B279" w:rsidR="008E2111" w:rsidRDefault="008E2111" w:rsidP="008E2111"/>
    <w:p w14:paraId="7646ADE3" w14:textId="4C709875" w:rsidR="00954BF3" w:rsidRDefault="00954BF3" w:rsidP="008E2111"/>
    <w:p w14:paraId="16959E8B" w14:textId="04EFEC67" w:rsidR="00954BF3" w:rsidRDefault="00954BF3" w:rsidP="008E2111"/>
    <w:p w14:paraId="034CDDD9" w14:textId="36E78AAD" w:rsidR="00954BF3" w:rsidRDefault="00954BF3" w:rsidP="008E2111"/>
    <w:p w14:paraId="6BBFD535" w14:textId="2D237E86" w:rsidR="00954BF3" w:rsidRDefault="00954BF3" w:rsidP="008E2111"/>
    <w:p w14:paraId="2D8B1BDD" w14:textId="55FA912D" w:rsidR="00954BF3" w:rsidRDefault="00954BF3" w:rsidP="008E2111"/>
    <w:p w14:paraId="544EDE37" w14:textId="4D2E0CE7" w:rsidR="008E2111" w:rsidRDefault="008E2111" w:rsidP="008E2111">
      <w:pPr>
        <w:pStyle w:val="Titre2"/>
      </w:pPr>
      <w:r>
        <w:rPr>
          <w:rFonts w:ascii="Apple Color Emoji" w:hAnsi="Apple Color Emoji" w:cs="Apple Color Emoji"/>
        </w:rPr>
        <w:t>📧</w:t>
      </w:r>
      <w:r>
        <w:t xml:space="preserve"> 3. </w:t>
      </w:r>
      <w:r>
        <w:rPr>
          <w:rStyle w:val="lev"/>
          <w:b w:val="0"/>
          <w:bCs w:val="0"/>
        </w:rPr>
        <w:t>Signature E-mail (</w:t>
      </w:r>
      <w:r>
        <w:rPr>
          <w:rStyle w:val="lev"/>
          <w:b w:val="0"/>
          <w:bCs w:val="0"/>
          <w:rtl/>
        </w:rPr>
        <w:t>توقيع البريد الإلكتروني</w:t>
      </w:r>
      <w:r>
        <w:rPr>
          <w:rStyle w:val="lev"/>
          <w:b w:val="0"/>
          <w:bCs w:val="0"/>
        </w:rPr>
        <w:t>)</w:t>
      </w:r>
    </w:p>
    <w:p w14:paraId="70AFD186" w14:textId="5B3D1A89" w:rsidR="008E2111" w:rsidRDefault="008E2111" w:rsidP="008E2111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الجانب الأيسر</w:t>
      </w:r>
      <w:r>
        <w:rPr>
          <w:rStyle w:val="lev"/>
        </w:rPr>
        <w:t>:</w:t>
      </w:r>
      <w:r>
        <w:t xml:space="preserve"> </w:t>
      </w:r>
      <w:r>
        <w:rPr>
          <w:rtl/>
        </w:rPr>
        <w:t>اسم + الوظيفة</w:t>
      </w:r>
      <w:r>
        <w:t>.</w:t>
      </w:r>
    </w:p>
    <w:p w14:paraId="2405F0F3" w14:textId="73C77CBA" w:rsidR="008E2111" w:rsidRDefault="008E2111" w:rsidP="008E2111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الجانب الأيمن</w:t>
      </w:r>
      <w:r>
        <w:rPr>
          <w:rStyle w:val="lev"/>
        </w:rPr>
        <w:t>:</w:t>
      </w:r>
      <w:r>
        <w:t xml:space="preserve"> Logo </w:t>
      </w:r>
      <w:proofErr w:type="spellStart"/>
      <w:r>
        <w:t>Selecto</w:t>
      </w:r>
      <w:proofErr w:type="spellEnd"/>
      <w:r>
        <w:t xml:space="preserve"> </w:t>
      </w:r>
      <w:proofErr w:type="spellStart"/>
      <w:r>
        <w:t>Market</w:t>
      </w:r>
      <w:proofErr w:type="spellEnd"/>
      <w:r>
        <w:t>.</w:t>
      </w:r>
    </w:p>
    <w:p w14:paraId="12F96A14" w14:textId="7AB1D088" w:rsidR="008E2111" w:rsidRDefault="00954BF3" w:rsidP="008E2111">
      <w:pPr>
        <w:pStyle w:val="NormalWeb"/>
        <w:numPr>
          <w:ilvl w:val="0"/>
          <w:numId w:val="43"/>
        </w:numPr>
        <w:bidi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1C3328B" wp14:editId="12C3C928">
            <wp:simplePos x="0" y="0"/>
            <wp:positionH relativeFrom="column">
              <wp:posOffset>-15240</wp:posOffset>
            </wp:positionH>
            <wp:positionV relativeFrom="paragraph">
              <wp:posOffset>-532765</wp:posOffset>
            </wp:positionV>
            <wp:extent cx="2317750" cy="1544955"/>
            <wp:effectExtent l="0" t="0" r="6350" b="4445"/>
            <wp:wrapSquare wrapText="bothSides"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2111">
        <w:rPr>
          <w:rStyle w:val="lev"/>
          <w:rtl/>
        </w:rPr>
        <w:t>أسفل</w:t>
      </w:r>
      <w:r w:rsidR="008E2111">
        <w:rPr>
          <w:rStyle w:val="lev"/>
        </w:rPr>
        <w:t>:</w:t>
      </w:r>
      <w:r w:rsidR="008E2111">
        <w:t xml:space="preserve"> </w:t>
      </w:r>
      <w:r w:rsidR="008E2111">
        <w:rPr>
          <w:rtl/>
        </w:rPr>
        <w:t>أيقونات صغيرة</w:t>
      </w:r>
      <w:r w:rsidR="008E2111">
        <w:t xml:space="preserve"> (Facebook, Instagram, LinkedIn).</w:t>
      </w:r>
    </w:p>
    <w:p w14:paraId="056745E7" w14:textId="03443D53" w:rsidR="008E2111" w:rsidRDefault="008E2111" w:rsidP="008E2111">
      <w:pPr>
        <w:pStyle w:val="NormalWeb"/>
        <w:numPr>
          <w:ilvl w:val="0"/>
          <w:numId w:val="43"/>
        </w:numPr>
        <w:bidi/>
      </w:pPr>
      <w:r>
        <w:rPr>
          <w:rStyle w:val="lev"/>
          <w:rtl/>
        </w:rPr>
        <w:t>ألوان</w:t>
      </w:r>
      <w:r>
        <w:rPr>
          <w:rStyle w:val="lev"/>
        </w:rPr>
        <w:t>:</w:t>
      </w:r>
      <w:r>
        <w:t xml:space="preserve"> Rouge + Jaune + Gris foncé.</w:t>
      </w:r>
    </w:p>
    <w:p w14:paraId="0DC1C6E8" w14:textId="1299F0B6" w:rsidR="00954BF3" w:rsidRDefault="00954BF3">
      <w:pPr>
        <w:spacing w:line="259" w:lineRule="auto"/>
        <w:rPr>
          <w:rFonts w:asciiTheme="minorHAnsi" w:eastAsiaTheme="minorHAnsi" w:hAnsiTheme="minorHAnsi" w:cstheme="minorBidi"/>
          <w:sz w:val="20"/>
          <w:szCs w:val="20"/>
          <w:rtl/>
          <w:lang w:eastAsia="en-US"/>
        </w:rPr>
      </w:pPr>
      <w:r>
        <w:rPr>
          <w:rtl/>
        </w:rPr>
        <w:br w:type="page"/>
      </w:r>
    </w:p>
    <w:p w14:paraId="1D1A3D28" w14:textId="351DA1AA" w:rsidR="00954BF3" w:rsidRDefault="00954BF3" w:rsidP="00954BF3">
      <w:pPr>
        <w:pStyle w:val="Titre1"/>
        <w:jc w:val="left"/>
        <w:rPr>
          <w:sz w:val="48"/>
          <w:szCs w:val="48"/>
        </w:rPr>
      </w:pPr>
      <w:r>
        <w:rPr>
          <w:rStyle w:val="lev"/>
          <w:b w:val="0"/>
          <w:bCs w:val="0"/>
        </w:rPr>
        <w:lastRenderedPageBreak/>
        <w:t>Exemples d’Application – Selecto Market</w:t>
      </w:r>
    </w:p>
    <w:p w14:paraId="12A8E247" w14:textId="463F76C9" w:rsidR="00954BF3" w:rsidRDefault="00954BF3" w:rsidP="00954BF3">
      <w:pPr>
        <w:pStyle w:val="Titre2"/>
        <w:bidi/>
        <w:jc w:val="left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0356F66" wp14:editId="274A9720">
            <wp:simplePos x="0" y="0"/>
            <wp:positionH relativeFrom="column">
              <wp:posOffset>245110</wp:posOffset>
            </wp:positionH>
            <wp:positionV relativeFrom="paragraph">
              <wp:posOffset>13970</wp:posOffset>
            </wp:positionV>
            <wp:extent cx="2438400" cy="2438400"/>
            <wp:effectExtent l="0" t="0" r="0" b="0"/>
            <wp:wrapSquare wrapText="bothSides"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1. </w:t>
      </w:r>
      <w:proofErr w:type="spellStart"/>
      <w:r>
        <w:rPr>
          <w:rStyle w:val="lev"/>
          <w:b w:val="0"/>
          <w:bCs w:val="0"/>
          <w:rtl/>
        </w:rPr>
        <w:t>ماكيت</w:t>
      </w:r>
      <w:proofErr w:type="spellEnd"/>
      <w:r>
        <w:rPr>
          <w:rStyle w:val="lev"/>
          <w:b w:val="0"/>
          <w:bCs w:val="0"/>
          <w:rtl/>
        </w:rPr>
        <w:t xml:space="preserve"> واجهة متجر</w:t>
      </w:r>
      <w:r>
        <w:rPr>
          <w:rStyle w:val="lev"/>
          <w:b w:val="0"/>
          <w:bCs w:val="0"/>
        </w:rPr>
        <w:t xml:space="preserve"> (Façade Selecto Market)</w:t>
      </w:r>
    </w:p>
    <w:p w14:paraId="73FD80DA" w14:textId="6333EEFF" w:rsidR="00954BF3" w:rsidRDefault="00954BF3" w:rsidP="00954BF3">
      <w:pPr>
        <w:pStyle w:val="NormalWeb"/>
        <w:numPr>
          <w:ilvl w:val="0"/>
          <w:numId w:val="44"/>
        </w:numPr>
        <w:bidi/>
      </w:pPr>
      <w:r>
        <w:rPr>
          <w:rtl/>
        </w:rPr>
        <w:t>واجهة بصرية حديثة</w:t>
      </w:r>
      <w:r>
        <w:t>.</w:t>
      </w:r>
    </w:p>
    <w:p w14:paraId="5F451AD6" w14:textId="0256E44F" w:rsidR="00954BF3" w:rsidRDefault="00954BF3" w:rsidP="00954BF3">
      <w:pPr>
        <w:pStyle w:val="NormalWeb"/>
        <w:numPr>
          <w:ilvl w:val="0"/>
          <w:numId w:val="44"/>
        </w:numPr>
        <w:bidi/>
      </w:pPr>
      <w:r>
        <w:rPr>
          <w:rtl/>
        </w:rPr>
        <w:t>شعار</w:t>
      </w:r>
      <w:r>
        <w:t xml:space="preserve"> </w:t>
      </w:r>
      <w:proofErr w:type="spellStart"/>
      <w:r>
        <w:t>Selecto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r>
        <w:rPr>
          <w:rtl/>
        </w:rPr>
        <w:t>الكبير بالأعلى</w:t>
      </w:r>
      <w:r>
        <w:t xml:space="preserve"> (</w:t>
      </w:r>
      <w:proofErr w:type="spellStart"/>
      <w:r>
        <w:t>Selecto</w:t>
      </w:r>
      <w:proofErr w:type="spellEnd"/>
      <w:r>
        <w:t xml:space="preserve"> + </w:t>
      </w:r>
      <w:r>
        <w:rPr>
          <w:rtl/>
        </w:rPr>
        <w:t>العربة</w:t>
      </w:r>
      <w:r>
        <w:t>).</w:t>
      </w:r>
    </w:p>
    <w:p w14:paraId="79237674" w14:textId="7539D223" w:rsidR="00954BF3" w:rsidRDefault="00954BF3" w:rsidP="00954BF3">
      <w:pPr>
        <w:pStyle w:val="NormalWeb"/>
        <w:numPr>
          <w:ilvl w:val="0"/>
          <w:numId w:val="44"/>
        </w:numPr>
        <w:bidi/>
      </w:pPr>
      <w:r>
        <w:rPr>
          <w:rtl/>
        </w:rPr>
        <w:t>ألوان: خلفية رمادية مع لمسات حمراء وصفراء</w:t>
      </w:r>
      <w:r>
        <w:t>.</w:t>
      </w:r>
    </w:p>
    <w:p w14:paraId="608443DD" w14:textId="77777777" w:rsidR="00954BF3" w:rsidRDefault="00954BF3" w:rsidP="00954BF3">
      <w:pPr>
        <w:pStyle w:val="NormalWeb"/>
        <w:numPr>
          <w:ilvl w:val="0"/>
          <w:numId w:val="44"/>
        </w:numPr>
        <w:bidi/>
      </w:pPr>
      <w:r>
        <w:rPr>
          <w:rtl/>
        </w:rPr>
        <w:t>أبواب زجاجية شفافة، ملصقات</w:t>
      </w:r>
      <w:r>
        <w:t xml:space="preserve"> Promo </w:t>
      </w:r>
      <w:r>
        <w:rPr>
          <w:rtl/>
        </w:rPr>
        <w:t>على النوافذ</w:t>
      </w:r>
      <w:r>
        <w:t>.</w:t>
      </w:r>
    </w:p>
    <w:p w14:paraId="4D2C5BB6" w14:textId="2718D696" w:rsidR="00954BF3" w:rsidRDefault="00954BF3" w:rsidP="00954BF3">
      <w:pPr>
        <w:bidi/>
      </w:pPr>
    </w:p>
    <w:p w14:paraId="39C73A92" w14:textId="77777777" w:rsidR="00954BF3" w:rsidRDefault="00954BF3" w:rsidP="00954BF3">
      <w:pPr>
        <w:pStyle w:val="Titre2"/>
        <w:bidi/>
        <w:jc w:val="left"/>
      </w:pPr>
      <w:r>
        <w:t xml:space="preserve">2. </w:t>
      </w:r>
      <w:proofErr w:type="spellStart"/>
      <w:r>
        <w:rPr>
          <w:rStyle w:val="lev"/>
          <w:b w:val="0"/>
          <w:bCs w:val="0"/>
          <w:rtl/>
        </w:rPr>
        <w:t>ماكيت</w:t>
      </w:r>
      <w:proofErr w:type="spellEnd"/>
      <w:r>
        <w:rPr>
          <w:rStyle w:val="lev"/>
          <w:b w:val="0"/>
          <w:bCs w:val="0"/>
          <w:rtl/>
        </w:rPr>
        <w:t xml:space="preserve"> بطاقة اشتراك ولاء</w:t>
      </w:r>
      <w:r>
        <w:rPr>
          <w:rStyle w:val="lev"/>
          <w:b w:val="0"/>
          <w:bCs w:val="0"/>
        </w:rPr>
        <w:t xml:space="preserve"> (Carte Fidélité)</w:t>
      </w:r>
    </w:p>
    <w:p w14:paraId="2B1ECAA2" w14:textId="002AE352" w:rsidR="00954BF3" w:rsidRDefault="00954BF3" w:rsidP="00954BF3">
      <w:pPr>
        <w:pStyle w:val="NormalWeb"/>
        <w:numPr>
          <w:ilvl w:val="0"/>
          <w:numId w:val="45"/>
        </w:numPr>
        <w:bidi/>
      </w:pPr>
      <w:r>
        <w:rPr>
          <w:rtl/>
        </w:rPr>
        <w:t>وجه أمامي: شعار</w:t>
      </w:r>
      <w:r>
        <w:t xml:space="preserve"> </w:t>
      </w:r>
      <w:proofErr w:type="spellStart"/>
      <w:r>
        <w:t>Selecto</w:t>
      </w:r>
      <w:proofErr w:type="spellEnd"/>
      <w:r>
        <w:t xml:space="preserve"> </w:t>
      </w:r>
      <w:proofErr w:type="spellStart"/>
      <w:r>
        <w:t>Market</w:t>
      </w:r>
      <w:proofErr w:type="spellEnd"/>
      <w:r>
        <w:t>.</w:t>
      </w:r>
    </w:p>
    <w:p w14:paraId="5750694A" w14:textId="77777777" w:rsidR="00954BF3" w:rsidRDefault="00954BF3" w:rsidP="00954BF3">
      <w:pPr>
        <w:pStyle w:val="NormalWeb"/>
        <w:numPr>
          <w:ilvl w:val="0"/>
          <w:numId w:val="45"/>
        </w:numPr>
        <w:bidi/>
      </w:pPr>
      <w:r>
        <w:rPr>
          <w:rtl/>
        </w:rPr>
        <w:t>ألوان: خلفية بيضاء مع شريط أحمر/أصفر</w:t>
      </w:r>
      <w:r>
        <w:t>.</w:t>
      </w:r>
    </w:p>
    <w:p w14:paraId="42E41DD0" w14:textId="43FED468" w:rsidR="00954BF3" w:rsidRDefault="00954BF3" w:rsidP="00954BF3">
      <w:pPr>
        <w:pStyle w:val="NormalWeb"/>
        <w:numPr>
          <w:ilvl w:val="0"/>
          <w:numId w:val="45"/>
        </w:numPr>
        <w:bidi/>
      </w:pPr>
      <w:r>
        <w:rPr>
          <w:rtl/>
        </w:rPr>
        <w:t>وجه خلفي</w:t>
      </w:r>
      <w:r>
        <w:t>:</w:t>
      </w:r>
    </w:p>
    <w:p w14:paraId="44589DE9" w14:textId="290CE95A" w:rsidR="00954BF3" w:rsidRDefault="00954BF3" w:rsidP="00954BF3">
      <w:pPr>
        <w:pStyle w:val="NormalWeb"/>
        <w:numPr>
          <w:ilvl w:val="1"/>
          <w:numId w:val="45"/>
        </w:numPr>
        <w:bidi/>
      </w:pPr>
      <w:r>
        <w:rPr>
          <w:rtl/>
        </w:rPr>
        <w:t>اسم حامل البطاقة</w:t>
      </w:r>
      <w:r>
        <w:t>.</w:t>
      </w:r>
    </w:p>
    <w:p w14:paraId="16AEDC52" w14:textId="6F14D416" w:rsidR="00954BF3" w:rsidRDefault="00CA188B" w:rsidP="00954BF3">
      <w:pPr>
        <w:pStyle w:val="NormalWeb"/>
        <w:numPr>
          <w:ilvl w:val="1"/>
          <w:numId w:val="45"/>
        </w:numPr>
        <w:bidi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71076CF" wp14:editId="4F1ED661">
            <wp:simplePos x="0" y="0"/>
            <wp:positionH relativeFrom="column">
              <wp:posOffset>308610</wp:posOffset>
            </wp:positionH>
            <wp:positionV relativeFrom="paragraph">
              <wp:posOffset>127000</wp:posOffset>
            </wp:positionV>
            <wp:extent cx="1905000" cy="1917700"/>
            <wp:effectExtent l="0" t="0" r="0" b="0"/>
            <wp:wrapSquare wrapText="bothSides"/>
            <wp:docPr id="93" name="Imag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86" t="9742" r="10870" b="3725"/>
                    <a:stretch/>
                  </pic:blipFill>
                  <pic:spPr bwMode="auto">
                    <a:xfrm>
                      <a:off x="0" y="0"/>
                      <a:ext cx="190500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BF3">
        <w:rPr>
          <w:rtl/>
        </w:rPr>
        <w:t>رقم عضوية</w:t>
      </w:r>
      <w:r w:rsidR="00954BF3">
        <w:t>.</w:t>
      </w:r>
    </w:p>
    <w:p w14:paraId="4D47061D" w14:textId="24446649" w:rsidR="00954BF3" w:rsidRDefault="00954BF3" w:rsidP="00954BF3">
      <w:pPr>
        <w:pStyle w:val="NormalWeb"/>
        <w:numPr>
          <w:ilvl w:val="1"/>
          <w:numId w:val="45"/>
        </w:numPr>
        <w:bidi/>
      </w:pPr>
      <w:r>
        <w:t xml:space="preserve">QR code </w:t>
      </w:r>
      <w:r>
        <w:rPr>
          <w:rtl/>
        </w:rPr>
        <w:t>للربط مع التطبيق</w:t>
      </w:r>
      <w:r>
        <w:t>.</w:t>
      </w:r>
    </w:p>
    <w:p w14:paraId="38C25596" w14:textId="507A96AC" w:rsidR="00954BF3" w:rsidRDefault="00954BF3" w:rsidP="00954BF3"/>
    <w:p w14:paraId="125A272C" w14:textId="45CA209C" w:rsidR="00954BF3" w:rsidRDefault="00954BF3" w:rsidP="00954BF3">
      <w:pPr>
        <w:pStyle w:val="Titre2"/>
        <w:bidi/>
        <w:jc w:val="left"/>
      </w:pPr>
      <w:r>
        <w:t xml:space="preserve">3. </w:t>
      </w:r>
      <w:r>
        <w:rPr>
          <w:rStyle w:val="lev"/>
          <w:b w:val="0"/>
          <w:bCs w:val="0"/>
          <w:rtl/>
        </w:rPr>
        <w:t>تصميم تطبيق الهاتف</w:t>
      </w:r>
      <w:r>
        <w:rPr>
          <w:rStyle w:val="lev"/>
          <w:b w:val="0"/>
          <w:bCs w:val="0"/>
        </w:rPr>
        <w:t xml:space="preserve"> (Dashboard Mobile App)</w:t>
      </w:r>
    </w:p>
    <w:p w14:paraId="279D87FF" w14:textId="03F104FD" w:rsidR="00954BF3" w:rsidRDefault="00954BF3" w:rsidP="00954BF3">
      <w:pPr>
        <w:pStyle w:val="NormalWeb"/>
        <w:numPr>
          <w:ilvl w:val="0"/>
          <w:numId w:val="46"/>
        </w:numPr>
        <w:bidi/>
      </w:pPr>
      <w:r>
        <w:rPr>
          <w:rtl/>
        </w:rPr>
        <w:t>صفحة رئيسية تعرض</w:t>
      </w:r>
      <w:r>
        <w:t>:</w:t>
      </w:r>
    </w:p>
    <w:p w14:paraId="61770046" w14:textId="37A42EF7" w:rsidR="00954BF3" w:rsidRDefault="00954BF3" w:rsidP="00954BF3">
      <w:pPr>
        <w:pStyle w:val="NormalWeb"/>
        <w:numPr>
          <w:ilvl w:val="1"/>
          <w:numId w:val="46"/>
        </w:numPr>
        <w:bidi/>
      </w:pPr>
      <w:r>
        <w:rPr>
          <w:rtl/>
        </w:rPr>
        <w:t>رصيد البطاقة</w:t>
      </w:r>
      <w:r>
        <w:t>.</w:t>
      </w:r>
    </w:p>
    <w:p w14:paraId="2D5277F0" w14:textId="77777777" w:rsidR="00954BF3" w:rsidRDefault="00954BF3" w:rsidP="00954BF3">
      <w:pPr>
        <w:pStyle w:val="NormalWeb"/>
        <w:numPr>
          <w:ilvl w:val="1"/>
          <w:numId w:val="46"/>
        </w:numPr>
        <w:bidi/>
      </w:pPr>
      <w:r>
        <w:rPr>
          <w:rtl/>
        </w:rPr>
        <w:t>عروض</w:t>
      </w:r>
      <w:r>
        <w:t xml:space="preserve"> Promo </w:t>
      </w:r>
      <w:r>
        <w:rPr>
          <w:rtl/>
        </w:rPr>
        <w:t>الحالية</w:t>
      </w:r>
      <w:r>
        <w:t>.</w:t>
      </w:r>
    </w:p>
    <w:p w14:paraId="4FD00B5A" w14:textId="3E5B3D09" w:rsidR="00954BF3" w:rsidRDefault="00954BF3" w:rsidP="00954BF3">
      <w:pPr>
        <w:pStyle w:val="NormalWeb"/>
        <w:numPr>
          <w:ilvl w:val="1"/>
          <w:numId w:val="46"/>
        </w:numPr>
        <w:bidi/>
      </w:pPr>
      <w:r>
        <w:rPr>
          <w:rtl/>
        </w:rPr>
        <w:t>أقسام</w:t>
      </w:r>
      <w:r>
        <w:t>: Fruits &amp; Légumes – Viande – Poisson – Importés.</w:t>
      </w:r>
    </w:p>
    <w:p w14:paraId="7B505B60" w14:textId="1FEEF96F" w:rsidR="00954BF3" w:rsidRDefault="00954BF3" w:rsidP="00954BF3">
      <w:pPr>
        <w:pStyle w:val="NormalWeb"/>
        <w:numPr>
          <w:ilvl w:val="0"/>
          <w:numId w:val="46"/>
        </w:numPr>
        <w:bidi/>
      </w:pPr>
      <w:r>
        <w:rPr>
          <w:rtl/>
        </w:rPr>
        <w:t>أيقونات رسمية (العربة مع المحتويات</w:t>
      </w:r>
      <w:r>
        <w:t>).</w:t>
      </w:r>
    </w:p>
    <w:p w14:paraId="54CE705A" w14:textId="5EDC301A" w:rsidR="00954BF3" w:rsidRDefault="00CA188B" w:rsidP="00954BF3">
      <w:pPr>
        <w:pStyle w:val="NormalWeb"/>
        <w:numPr>
          <w:ilvl w:val="0"/>
          <w:numId w:val="46"/>
        </w:numPr>
        <w:bidi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BE4C56B" wp14:editId="32F85E11">
            <wp:simplePos x="0" y="0"/>
            <wp:positionH relativeFrom="column">
              <wp:posOffset>105410</wp:posOffset>
            </wp:positionH>
            <wp:positionV relativeFrom="paragraph">
              <wp:posOffset>100330</wp:posOffset>
            </wp:positionV>
            <wp:extent cx="2330450" cy="2393950"/>
            <wp:effectExtent l="0" t="0" r="6350" b="6350"/>
            <wp:wrapSquare wrapText="bothSides"/>
            <wp:docPr id="92" name="Imag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76" r="7789"/>
                    <a:stretch/>
                  </pic:blipFill>
                  <pic:spPr bwMode="auto">
                    <a:xfrm>
                      <a:off x="0" y="0"/>
                      <a:ext cx="233045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4BF3">
        <w:rPr>
          <w:rtl/>
        </w:rPr>
        <w:t>ألوان متناسقة</w:t>
      </w:r>
      <w:r w:rsidR="00954BF3">
        <w:t xml:space="preserve"> (Rouge, Jaune, Gris, Blanc).</w:t>
      </w:r>
      <w:r w:rsidRPr="00CA188B">
        <w:rPr>
          <w:noProof/>
        </w:rPr>
        <w:t xml:space="preserve"> </w:t>
      </w:r>
    </w:p>
    <w:p w14:paraId="0EB91DEA" w14:textId="77A061FD" w:rsidR="00954BF3" w:rsidRDefault="00954BF3" w:rsidP="00954BF3">
      <w:pPr>
        <w:bidi/>
      </w:pPr>
    </w:p>
    <w:p w14:paraId="6EBD5F17" w14:textId="741A0D41" w:rsidR="00954BF3" w:rsidRDefault="00954BF3" w:rsidP="00954BF3">
      <w:pPr>
        <w:pStyle w:val="Titre2"/>
        <w:bidi/>
        <w:jc w:val="left"/>
      </w:pPr>
      <w:r>
        <w:t xml:space="preserve">4. </w:t>
      </w:r>
      <w:r>
        <w:rPr>
          <w:rStyle w:val="lev"/>
          <w:b w:val="0"/>
          <w:bCs w:val="0"/>
        </w:rPr>
        <w:t>Poster promotionnel d’ouverture (</w:t>
      </w:r>
      <w:r>
        <w:rPr>
          <w:rStyle w:val="lev"/>
          <w:b w:val="0"/>
          <w:bCs w:val="0"/>
          <w:rtl/>
        </w:rPr>
        <w:t>ملصق افتتاح</w:t>
      </w:r>
      <w:r>
        <w:rPr>
          <w:rStyle w:val="lev"/>
          <w:b w:val="0"/>
          <w:bCs w:val="0"/>
        </w:rPr>
        <w:t>)</w:t>
      </w:r>
    </w:p>
    <w:p w14:paraId="71F5E153" w14:textId="3D9CCF69" w:rsidR="00954BF3" w:rsidRDefault="00954BF3" w:rsidP="00954BF3">
      <w:pPr>
        <w:pStyle w:val="NormalWeb"/>
        <w:numPr>
          <w:ilvl w:val="0"/>
          <w:numId w:val="47"/>
        </w:numPr>
        <w:bidi/>
      </w:pPr>
      <w:r>
        <w:rPr>
          <w:rtl/>
        </w:rPr>
        <w:t>خلفية حمراء قوية</w:t>
      </w:r>
      <w:r>
        <w:t>.</w:t>
      </w:r>
    </w:p>
    <w:p w14:paraId="00D2239E" w14:textId="6A2EC84E" w:rsidR="00954BF3" w:rsidRDefault="00954BF3" w:rsidP="00954BF3">
      <w:pPr>
        <w:pStyle w:val="NormalWeb"/>
        <w:numPr>
          <w:ilvl w:val="0"/>
          <w:numId w:val="47"/>
        </w:numPr>
        <w:bidi/>
      </w:pPr>
      <w:r>
        <w:rPr>
          <w:rtl/>
        </w:rPr>
        <w:t>شعار</w:t>
      </w:r>
      <w:r>
        <w:t xml:space="preserve"> </w:t>
      </w:r>
      <w:proofErr w:type="spellStart"/>
      <w:r>
        <w:t>Selecto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r>
        <w:rPr>
          <w:rtl/>
        </w:rPr>
        <w:t>بالأعلى</w:t>
      </w:r>
      <w:r>
        <w:t>.</w:t>
      </w:r>
      <w:r w:rsidR="00CA188B" w:rsidRPr="00CA188B">
        <w:rPr>
          <w:noProof/>
        </w:rPr>
        <w:t xml:space="preserve"> </w:t>
      </w:r>
    </w:p>
    <w:p w14:paraId="18AD1E9F" w14:textId="4348F36F" w:rsidR="00954BF3" w:rsidRDefault="00954BF3" w:rsidP="00954BF3">
      <w:pPr>
        <w:pStyle w:val="NormalWeb"/>
        <w:numPr>
          <w:ilvl w:val="0"/>
          <w:numId w:val="47"/>
        </w:numPr>
        <w:bidi/>
      </w:pPr>
      <w:r>
        <w:rPr>
          <w:rtl/>
        </w:rPr>
        <w:t>نص بالفرنسية</w:t>
      </w:r>
      <w:r>
        <w:t>:</w:t>
      </w:r>
    </w:p>
    <w:p w14:paraId="447C7269" w14:textId="4348CE0C" w:rsidR="00954BF3" w:rsidRDefault="00954BF3" w:rsidP="00954BF3">
      <w:pPr>
        <w:pStyle w:val="NormalWeb"/>
        <w:numPr>
          <w:ilvl w:val="1"/>
          <w:numId w:val="47"/>
        </w:numPr>
        <w:bidi/>
      </w:pPr>
      <w:r>
        <w:rPr>
          <w:rStyle w:val="Accentuation"/>
        </w:rPr>
        <w:t xml:space="preserve">“Grande Ouverture – </w:t>
      </w:r>
      <w:proofErr w:type="spellStart"/>
      <w:r>
        <w:rPr>
          <w:rStyle w:val="Accentuation"/>
        </w:rPr>
        <w:t>Selecto</w:t>
      </w:r>
      <w:proofErr w:type="spellEnd"/>
      <w:r>
        <w:rPr>
          <w:rStyle w:val="Accentuation"/>
        </w:rPr>
        <w:t xml:space="preserve"> </w:t>
      </w:r>
      <w:proofErr w:type="spellStart"/>
      <w:r>
        <w:rPr>
          <w:rStyle w:val="Accentuation"/>
        </w:rPr>
        <w:t>Market</w:t>
      </w:r>
      <w:proofErr w:type="spellEnd"/>
      <w:r>
        <w:rPr>
          <w:rStyle w:val="Accentuation"/>
        </w:rPr>
        <w:t>”</w:t>
      </w:r>
    </w:p>
    <w:p w14:paraId="753DF168" w14:textId="369AE4D9" w:rsidR="00954BF3" w:rsidRDefault="00954BF3" w:rsidP="00954BF3">
      <w:pPr>
        <w:pStyle w:val="NormalWeb"/>
        <w:numPr>
          <w:ilvl w:val="1"/>
          <w:numId w:val="47"/>
        </w:numPr>
        <w:bidi/>
      </w:pPr>
      <w:r>
        <w:rPr>
          <w:rStyle w:val="Accentuation"/>
        </w:rPr>
        <w:t>“La qualité à portée de main”</w:t>
      </w:r>
      <w:r>
        <w:t>.</w:t>
      </w:r>
    </w:p>
    <w:p w14:paraId="64632168" w14:textId="5A7E201F" w:rsidR="00954BF3" w:rsidRDefault="00954BF3" w:rsidP="00954BF3">
      <w:pPr>
        <w:pStyle w:val="NormalWeb"/>
        <w:numPr>
          <w:ilvl w:val="0"/>
          <w:numId w:val="47"/>
        </w:numPr>
        <w:bidi/>
      </w:pPr>
      <w:r>
        <w:rPr>
          <w:rtl/>
        </w:rPr>
        <w:t>صورة منتجات طازجة (خضر، لحوم، أسماك</w:t>
      </w:r>
      <w:r>
        <w:t>).</w:t>
      </w:r>
    </w:p>
    <w:p w14:paraId="4A059216" w14:textId="1943067F" w:rsidR="00954BF3" w:rsidRDefault="00954BF3" w:rsidP="00954BF3">
      <w:pPr>
        <w:pStyle w:val="NormalWeb"/>
        <w:numPr>
          <w:ilvl w:val="0"/>
          <w:numId w:val="47"/>
        </w:numPr>
        <w:bidi/>
      </w:pPr>
      <w:r>
        <w:rPr>
          <w:rtl/>
        </w:rPr>
        <w:t>تاريخ ومكان الافتتاح أسفل</w:t>
      </w:r>
      <w:r>
        <w:t>.</w:t>
      </w:r>
    </w:p>
    <w:p w14:paraId="36B440F9" w14:textId="77777777" w:rsidR="006C0311" w:rsidRPr="00C416F5" w:rsidRDefault="006C0311" w:rsidP="006C0311">
      <w:pPr>
        <w:pStyle w:val="Sansinterligne"/>
        <w:bidi/>
        <w:spacing w:line="276" w:lineRule="auto"/>
        <w:jc w:val="right"/>
        <w:rPr>
          <w:lang w:val="fr-MA"/>
        </w:rPr>
      </w:pPr>
    </w:p>
    <w:sectPr w:rsidR="006C0311" w:rsidRPr="00C416F5" w:rsidSect="00872034">
      <w:footerReference w:type="default" r:id="rId22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0623E" w14:textId="77777777" w:rsidR="000B3647" w:rsidRDefault="000B3647" w:rsidP="00713050">
      <w:r>
        <w:separator/>
      </w:r>
    </w:p>
  </w:endnote>
  <w:endnote w:type="continuationSeparator" w:id="0">
    <w:p w14:paraId="0FAF1312" w14:textId="77777777" w:rsidR="000B3647" w:rsidRDefault="000B3647" w:rsidP="0071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A4DBC4" w14:textId="77777777" w:rsidR="00C2098A" w:rsidRDefault="00217980" w:rsidP="00217980">
        <w:pPr>
          <w:pStyle w:val="Pieddepage"/>
          <w:rPr>
            <w:noProof/>
          </w:rPr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B61C2A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FF6F2" w14:textId="77777777" w:rsidR="000B3647" w:rsidRDefault="000B3647" w:rsidP="00713050">
      <w:r>
        <w:separator/>
      </w:r>
    </w:p>
  </w:footnote>
  <w:footnote w:type="continuationSeparator" w:id="0">
    <w:p w14:paraId="1F26ADEA" w14:textId="77777777" w:rsidR="000B3647" w:rsidRDefault="000B3647" w:rsidP="0071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2FFF"/>
    <w:multiLevelType w:val="multilevel"/>
    <w:tmpl w:val="EDA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EB6"/>
    <w:multiLevelType w:val="multilevel"/>
    <w:tmpl w:val="3E8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6AB7"/>
    <w:multiLevelType w:val="multilevel"/>
    <w:tmpl w:val="8794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330C"/>
    <w:multiLevelType w:val="multilevel"/>
    <w:tmpl w:val="2C4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E5268"/>
    <w:multiLevelType w:val="multilevel"/>
    <w:tmpl w:val="3CC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86780"/>
    <w:multiLevelType w:val="multilevel"/>
    <w:tmpl w:val="C86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465EE"/>
    <w:multiLevelType w:val="multilevel"/>
    <w:tmpl w:val="5E4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61033"/>
    <w:multiLevelType w:val="multilevel"/>
    <w:tmpl w:val="631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75FF3"/>
    <w:multiLevelType w:val="multilevel"/>
    <w:tmpl w:val="7A0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116CA"/>
    <w:multiLevelType w:val="multilevel"/>
    <w:tmpl w:val="DD0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192C"/>
    <w:multiLevelType w:val="multilevel"/>
    <w:tmpl w:val="D54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D116C"/>
    <w:multiLevelType w:val="multilevel"/>
    <w:tmpl w:val="01E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B24B6"/>
    <w:multiLevelType w:val="multilevel"/>
    <w:tmpl w:val="452C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BC12E1"/>
    <w:multiLevelType w:val="multilevel"/>
    <w:tmpl w:val="FA9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233D8"/>
    <w:multiLevelType w:val="multilevel"/>
    <w:tmpl w:val="4194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545A0"/>
    <w:multiLevelType w:val="multilevel"/>
    <w:tmpl w:val="933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B4231"/>
    <w:multiLevelType w:val="multilevel"/>
    <w:tmpl w:val="3214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7022C"/>
    <w:multiLevelType w:val="multilevel"/>
    <w:tmpl w:val="21E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57D5E"/>
    <w:multiLevelType w:val="multilevel"/>
    <w:tmpl w:val="B8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665A8"/>
    <w:multiLevelType w:val="multilevel"/>
    <w:tmpl w:val="79D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48705F"/>
    <w:multiLevelType w:val="multilevel"/>
    <w:tmpl w:val="78B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757ED"/>
    <w:multiLevelType w:val="multilevel"/>
    <w:tmpl w:val="E1E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A6F62"/>
    <w:multiLevelType w:val="multilevel"/>
    <w:tmpl w:val="C89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90899"/>
    <w:multiLevelType w:val="multilevel"/>
    <w:tmpl w:val="FD0A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74AA8"/>
    <w:multiLevelType w:val="multilevel"/>
    <w:tmpl w:val="C4F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194745"/>
    <w:multiLevelType w:val="multilevel"/>
    <w:tmpl w:val="E2E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64883"/>
    <w:multiLevelType w:val="multilevel"/>
    <w:tmpl w:val="2AC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283C7E"/>
    <w:multiLevelType w:val="multilevel"/>
    <w:tmpl w:val="E2A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1A5606"/>
    <w:multiLevelType w:val="multilevel"/>
    <w:tmpl w:val="BC0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814A69"/>
    <w:multiLevelType w:val="multilevel"/>
    <w:tmpl w:val="AFDE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C26EB"/>
    <w:multiLevelType w:val="multilevel"/>
    <w:tmpl w:val="856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240F1"/>
    <w:multiLevelType w:val="multilevel"/>
    <w:tmpl w:val="5B4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D15FA8"/>
    <w:multiLevelType w:val="multilevel"/>
    <w:tmpl w:val="E6E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451D3"/>
    <w:multiLevelType w:val="multilevel"/>
    <w:tmpl w:val="C03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864B4"/>
    <w:multiLevelType w:val="multilevel"/>
    <w:tmpl w:val="50E8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5456F"/>
    <w:multiLevelType w:val="multilevel"/>
    <w:tmpl w:val="FA08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C3879"/>
    <w:multiLevelType w:val="multilevel"/>
    <w:tmpl w:val="54C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B005A2"/>
    <w:multiLevelType w:val="multilevel"/>
    <w:tmpl w:val="845C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70E01"/>
    <w:multiLevelType w:val="multilevel"/>
    <w:tmpl w:val="DDC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23A53"/>
    <w:multiLevelType w:val="multilevel"/>
    <w:tmpl w:val="8AD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2F44ED"/>
    <w:multiLevelType w:val="multilevel"/>
    <w:tmpl w:val="108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F31CC"/>
    <w:multiLevelType w:val="multilevel"/>
    <w:tmpl w:val="1F9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15567F"/>
    <w:multiLevelType w:val="multilevel"/>
    <w:tmpl w:val="31D6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109EE"/>
    <w:multiLevelType w:val="multilevel"/>
    <w:tmpl w:val="5CC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E52D5"/>
    <w:multiLevelType w:val="multilevel"/>
    <w:tmpl w:val="E17C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44009"/>
    <w:multiLevelType w:val="multilevel"/>
    <w:tmpl w:val="B51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166438"/>
    <w:multiLevelType w:val="multilevel"/>
    <w:tmpl w:val="FA90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9"/>
  </w:num>
  <w:num w:numId="3">
    <w:abstractNumId w:val="29"/>
  </w:num>
  <w:num w:numId="4">
    <w:abstractNumId w:val="37"/>
  </w:num>
  <w:num w:numId="5">
    <w:abstractNumId w:val="42"/>
  </w:num>
  <w:num w:numId="6">
    <w:abstractNumId w:val="25"/>
  </w:num>
  <w:num w:numId="7">
    <w:abstractNumId w:val="36"/>
  </w:num>
  <w:num w:numId="8">
    <w:abstractNumId w:val="9"/>
  </w:num>
  <w:num w:numId="9">
    <w:abstractNumId w:val="26"/>
  </w:num>
  <w:num w:numId="10">
    <w:abstractNumId w:val="28"/>
  </w:num>
  <w:num w:numId="11">
    <w:abstractNumId w:val="35"/>
  </w:num>
  <w:num w:numId="12">
    <w:abstractNumId w:val="38"/>
  </w:num>
  <w:num w:numId="13">
    <w:abstractNumId w:val="44"/>
  </w:num>
  <w:num w:numId="14">
    <w:abstractNumId w:val="31"/>
  </w:num>
  <w:num w:numId="15">
    <w:abstractNumId w:val="16"/>
  </w:num>
  <w:num w:numId="16">
    <w:abstractNumId w:val="17"/>
  </w:num>
  <w:num w:numId="17">
    <w:abstractNumId w:val="8"/>
  </w:num>
  <w:num w:numId="18">
    <w:abstractNumId w:val="2"/>
  </w:num>
  <w:num w:numId="19">
    <w:abstractNumId w:val="7"/>
  </w:num>
  <w:num w:numId="20">
    <w:abstractNumId w:val="1"/>
  </w:num>
  <w:num w:numId="21">
    <w:abstractNumId w:val="14"/>
  </w:num>
  <w:num w:numId="22">
    <w:abstractNumId w:val="40"/>
  </w:num>
  <w:num w:numId="23">
    <w:abstractNumId w:val="18"/>
  </w:num>
  <w:num w:numId="24">
    <w:abstractNumId w:val="11"/>
  </w:num>
  <w:num w:numId="25">
    <w:abstractNumId w:val="32"/>
  </w:num>
  <w:num w:numId="26">
    <w:abstractNumId w:val="27"/>
  </w:num>
  <w:num w:numId="27">
    <w:abstractNumId w:val="21"/>
  </w:num>
  <w:num w:numId="28">
    <w:abstractNumId w:val="24"/>
  </w:num>
  <w:num w:numId="29">
    <w:abstractNumId w:val="43"/>
  </w:num>
  <w:num w:numId="30">
    <w:abstractNumId w:val="33"/>
  </w:num>
  <w:num w:numId="31">
    <w:abstractNumId w:val="3"/>
  </w:num>
  <w:num w:numId="32">
    <w:abstractNumId w:val="4"/>
  </w:num>
  <w:num w:numId="33">
    <w:abstractNumId w:val="46"/>
  </w:num>
  <w:num w:numId="34">
    <w:abstractNumId w:val="15"/>
  </w:num>
  <w:num w:numId="35">
    <w:abstractNumId w:val="41"/>
  </w:num>
  <w:num w:numId="36">
    <w:abstractNumId w:val="39"/>
  </w:num>
  <w:num w:numId="37">
    <w:abstractNumId w:val="34"/>
  </w:num>
  <w:num w:numId="38">
    <w:abstractNumId w:val="45"/>
  </w:num>
  <w:num w:numId="39">
    <w:abstractNumId w:val="13"/>
  </w:num>
  <w:num w:numId="40">
    <w:abstractNumId w:val="12"/>
  </w:num>
  <w:num w:numId="41">
    <w:abstractNumId w:val="20"/>
  </w:num>
  <w:num w:numId="42">
    <w:abstractNumId w:val="23"/>
  </w:num>
  <w:num w:numId="43">
    <w:abstractNumId w:val="0"/>
  </w:num>
  <w:num w:numId="44">
    <w:abstractNumId w:val="10"/>
  </w:num>
  <w:num w:numId="45">
    <w:abstractNumId w:val="5"/>
  </w:num>
  <w:num w:numId="46">
    <w:abstractNumId w:val="22"/>
  </w:num>
  <w:num w:numId="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11"/>
    <w:rsid w:val="00050243"/>
    <w:rsid w:val="00053087"/>
    <w:rsid w:val="00091382"/>
    <w:rsid w:val="000B0619"/>
    <w:rsid w:val="000B3647"/>
    <w:rsid w:val="000B61CA"/>
    <w:rsid w:val="000D18B5"/>
    <w:rsid w:val="000F7610"/>
    <w:rsid w:val="00114ED7"/>
    <w:rsid w:val="00140B0E"/>
    <w:rsid w:val="001A5CA9"/>
    <w:rsid w:val="001B2AC1"/>
    <w:rsid w:val="001B403A"/>
    <w:rsid w:val="001D2CE4"/>
    <w:rsid w:val="00217980"/>
    <w:rsid w:val="00271662"/>
    <w:rsid w:val="0027404F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4077FB"/>
    <w:rsid w:val="00424DD9"/>
    <w:rsid w:val="0046104A"/>
    <w:rsid w:val="004717C5"/>
    <w:rsid w:val="00523479"/>
    <w:rsid w:val="00543DB7"/>
    <w:rsid w:val="005628D4"/>
    <w:rsid w:val="00570374"/>
    <w:rsid w:val="005729B0"/>
    <w:rsid w:val="005A1F28"/>
    <w:rsid w:val="00641630"/>
    <w:rsid w:val="00684488"/>
    <w:rsid w:val="006A3CE7"/>
    <w:rsid w:val="006A6F51"/>
    <w:rsid w:val="006C0311"/>
    <w:rsid w:val="006C4C50"/>
    <w:rsid w:val="006D76B1"/>
    <w:rsid w:val="00713050"/>
    <w:rsid w:val="00741125"/>
    <w:rsid w:val="00746F7F"/>
    <w:rsid w:val="007569C1"/>
    <w:rsid w:val="00763832"/>
    <w:rsid w:val="007B0656"/>
    <w:rsid w:val="007D2696"/>
    <w:rsid w:val="00811117"/>
    <w:rsid w:val="00821EFE"/>
    <w:rsid w:val="00841146"/>
    <w:rsid w:val="00850ABA"/>
    <w:rsid w:val="00872034"/>
    <w:rsid w:val="0088504C"/>
    <w:rsid w:val="0089382B"/>
    <w:rsid w:val="008A1907"/>
    <w:rsid w:val="008C6BCA"/>
    <w:rsid w:val="008C7B50"/>
    <w:rsid w:val="008E16EA"/>
    <w:rsid w:val="008E2111"/>
    <w:rsid w:val="0091633A"/>
    <w:rsid w:val="009505FF"/>
    <w:rsid w:val="00954BF3"/>
    <w:rsid w:val="0095657C"/>
    <w:rsid w:val="00960D01"/>
    <w:rsid w:val="009947B0"/>
    <w:rsid w:val="009B3C40"/>
    <w:rsid w:val="00A42540"/>
    <w:rsid w:val="00A50939"/>
    <w:rsid w:val="00AA6A40"/>
    <w:rsid w:val="00B5664D"/>
    <w:rsid w:val="00B61C2A"/>
    <w:rsid w:val="00BA5B40"/>
    <w:rsid w:val="00BB1D9E"/>
    <w:rsid w:val="00BD0206"/>
    <w:rsid w:val="00BE6532"/>
    <w:rsid w:val="00BE73D7"/>
    <w:rsid w:val="00C03B8C"/>
    <w:rsid w:val="00C2098A"/>
    <w:rsid w:val="00C37E3F"/>
    <w:rsid w:val="00C416F5"/>
    <w:rsid w:val="00C5444A"/>
    <w:rsid w:val="00C612DA"/>
    <w:rsid w:val="00C7741E"/>
    <w:rsid w:val="00C875AB"/>
    <w:rsid w:val="00CA188B"/>
    <w:rsid w:val="00CA3DF1"/>
    <w:rsid w:val="00CA4581"/>
    <w:rsid w:val="00CE18D5"/>
    <w:rsid w:val="00CF05CC"/>
    <w:rsid w:val="00CF5F90"/>
    <w:rsid w:val="00D04109"/>
    <w:rsid w:val="00D16774"/>
    <w:rsid w:val="00D76EC8"/>
    <w:rsid w:val="00DB7105"/>
    <w:rsid w:val="00DD6416"/>
    <w:rsid w:val="00DF4E0A"/>
    <w:rsid w:val="00E02DCD"/>
    <w:rsid w:val="00E12C60"/>
    <w:rsid w:val="00E14D14"/>
    <w:rsid w:val="00E22E87"/>
    <w:rsid w:val="00E57630"/>
    <w:rsid w:val="00E86C2B"/>
    <w:rsid w:val="00EB0182"/>
    <w:rsid w:val="00EF7CC9"/>
    <w:rsid w:val="00F024A5"/>
    <w:rsid w:val="00F207C0"/>
    <w:rsid w:val="00F20AE5"/>
    <w:rsid w:val="00F645C7"/>
    <w:rsid w:val="00F66929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C598A"/>
  <w15:chartTrackingRefBased/>
  <w15:docId w15:val="{20476D6F-B2A6-664E-AEE6-C7184990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6F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  <w:style w:type="paragraph" w:styleId="Titre1">
    <w:name w:val="heading 1"/>
    <w:basedOn w:val="Normal"/>
    <w:link w:val="Titre1Car"/>
    <w:uiPriority w:val="9"/>
    <w:qFormat/>
    <w:rsid w:val="008C7B50"/>
    <w:pPr>
      <w:keepNext/>
      <w:keepLines/>
      <w:spacing w:before="60" w:after="40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523479"/>
    <w:pPr>
      <w:keepNext/>
      <w:keepLines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</w:rPr>
  </w:style>
  <w:style w:type="paragraph" w:styleId="Titre4">
    <w:name w:val="heading 4"/>
    <w:basedOn w:val="Normal"/>
    <w:link w:val="Titre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211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211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Grilledutableau">
    <w:name w:val="Table Grid"/>
    <w:basedOn w:val="Tableau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98"/>
    <w:qFormat/>
    <w:rsid w:val="00E22E87"/>
    <w:pPr>
      <w:spacing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edelespacerserv">
    <w:name w:val="Placeholder Text"/>
    <w:basedOn w:val="Policepardfaut"/>
    <w:uiPriority w:val="99"/>
    <w:semiHidden/>
    <w:rsid w:val="00CE18D5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8504C"/>
  </w:style>
  <w:style w:type="paragraph" w:customStyle="1" w:styleId="Initiales">
    <w:name w:val="Initiales"/>
    <w:basedOn w:val="Normal"/>
    <w:next w:val="Titre3"/>
    <w:uiPriority w:val="1"/>
    <w:qFormat/>
    <w:rsid w:val="001B2AC1"/>
    <w:pPr>
      <w:spacing w:after="1600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-tteCar">
    <w:name w:val="En-tête Car"/>
    <w:basedOn w:val="Policepardfaut"/>
    <w:link w:val="En-tte"/>
    <w:uiPriority w:val="99"/>
    <w:rsid w:val="0088504C"/>
  </w:style>
  <w:style w:type="paragraph" w:styleId="Pieddepage">
    <w:name w:val="footer"/>
    <w:basedOn w:val="Normal"/>
    <w:link w:val="PieddepageCar"/>
    <w:uiPriority w:val="99"/>
    <w:unhideWhenUsed/>
    <w:rsid w:val="0088504C"/>
    <w:pPr>
      <w:jc w:val="center"/>
    </w:pPr>
    <w:rPr>
      <w:rFonts w:asciiTheme="majorHAnsi" w:hAnsiTheme="majorHAnsi"/>
      <w:caps/>
    </w:rPr>
  </w:style>
  <w:style w:type="character" w:customStyle="1" w:styleId="PieddepageCar">
    <w:name w:val="Pied de page Car"/>
    <w:basedOn w:val="Policepardfaut"/>
    <w:link w:val="Pieddepage"/>
    <w:uiPriority w:val="99"/>
    <w:rsid w:val="0088504C"/>
    <w:rPr>
      <w:rFonts w:asciiTheme="majorHAnsi" w:hAnsiTheme="majorHAnsi"/>
      <w:caps/>
    </w:rPr>
  </w:style>
  <w:style w:type="character" w:customStyle="1" w:styleId="Titre8Car">
    <w:name w:val="Titre 8 Car"/>
    <w:basedOn w:val="Policepardfaut"/>
    <w:link w:val="Titre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re">
    <w:name w:val="Title"/>
    <w:basedOn w:val="Normal"/>
    <w:next w:val="Normal"/>
    <w:link w:val="TitreCar"/>
    <w:uiPriority w:val="10"/>
    <w:semiHidden/>
    <w:unhideWhenUsed/>
    <w:qFormat/>
    <w:rsid w:val="007D2696"/>
    <w:pPr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character" w:styleId="lev">
    <w:name w:val="Strong"/>
    <w:basedOn w:val="Policepardfaut"/>
    <w:uiPriority w:val="22"/>
    <w:qFormat/>
    <w:rsid w:val="006C03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311"/>
    <w:pPr>
      <w:spacing w:before="100" w:beforeAutospacing="1" w:after="100" w:afterAutospacing="1"/>
    </w:pPr>
  </w:style>
  <w:style w:type="table" w:styleId="TableauGrille4-Accentuation1">
    <w:name w:val="Grid Table 4 Accent 1"/>
    <w:basedOn w:val="TableauNormal"/>
    <w:uiPriority w:val="49"/>
    <w:rsid w:val="006C0311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8E2111"/>
    <w:rPr>
      <w:rFonts w:asciiTheme="majorHAnsi" w:eastAsiaTheme="majorEastAsia" w:hAnsiTheme="majorHAnsi" w:cstheme="majorBidi"/>
      <w:color w:val="D01818" w:themeColor="accent1" w:themeShade="BF"/>
      <w:sz w:val="24"/>
      <w:szCs w:val="24"/>
      <w:lang w:val="fr-MA"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8E2111"/>
    <w:rPr>
      <w:rFonts w:asciiTheme="majorHAnsi" w:eastAsiaTheme="majorEastAsia" w:hAnsiTheme="majorHAnsi" w:cstheme="majorBidi"/>
      <w:color w:val="8A1010" w:themeColor="accent1" w:themeShade="7F"/>
      <w:sz w:val="24"/>
      <w:szCs w:val="24"/>
      <w:lang w:val="fr-MA" w:eastAsia="fr-FR"/>
    </w:rPr>
  </w:style>
  <w:style w:type="character" w:styleId="Accentuation">
    <w:name w:val="Emphasis"/>
    <w:basedOn w:val="Policepardfaut"/>
    <w:uiPriority w:val="20"/>
    <w:qFormat/>
    <w:rsid w:val="008E21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32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14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7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8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7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0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92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Library/Containers/com.microsoft.Word/Data/Library/Application%20Support/Microsoft/Office/16.0/DTS/fr-FR%7b21A22CBC-170E-1349-9C02-22CF6CEF92BD%7d/%7b511579D8-D8C8-0F4B-BFCF-0FEC991B84A3%7dtf16392737.dotx" TargetMode="External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C.V. soigné, conçu par MOO.dotx</Template>
  <TotalTime>56</TotalTime>
  <Pages>11</Pages>
  <Words>1501</Words>
  <Characters>8257</Characters>
  <Application>Microsoft Office Word</Application>
  <DocSecurity>0</DocSecurity>
  <Lines>68</Lines>
  <Paragraphs>19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2025-09-03T12:04:00Z</dcterms:created>
  <dcterms:modified xsi:type="dcterms:W3CDTF">2025-09-03T15:30:00Z</dcterms:modified>
</cp:coreProperties>
</file>